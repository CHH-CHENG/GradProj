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16B5D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项目开发推进文档说明</w:t>
      </w:r>
    </w:p>
    <w:p w14:paraId="3C40C3F9" w14:textId="77777777" w:rsidR="00E512D8" w:rsidRPr="00E512D8" w:rsidRDefault="00E512D8" w:rsidP="00E512D8">
      <w:pPr>
        <w:rPr>
          <w:rFonts w:hint="eastAsia"/>
        </w:rPr>
      </w:pPr>
      <w:r w:rsidRPr="00E512D8">
        <w:t>本文件用于记录项目的：</w:t>
      </w:r>
    </w:p>
    <w:p w14:paraId="1BAB0498" w14:textId="77777777" w:rsidR="00E512D8" w:rsidRPr="00E512D8" w:rsidRDefault="00E512D8">
      <w:pPr>
        <w:numPr>
          <w:ilvl w:val="0"/>
          <w:numId w:val="1"/>
        </w:numPr>
        <w:rPr>
          <w:rFonts w:hint="eastAsia"/>
        </w:rPr>
      </w:pPr>
      <w:r w:rsidRPr="00E512D8">
        <w:t>项目目标与研究动机</w:t>
      </w:r>
    </w:p>
    <w:p w14:paraId="0ADC0C98" w14:textId="77777777" w:rsidR="00E512D8" w:rsidRPr="00E512D8" w:rsidRDefault="00E512D8">
      <w:pPr>
        <w:numPr>
          <w:ilvl w:val="0"/>
          <w:numId w:val="1"/>
        </w:numPr>
        <w:rPr>
          <w:rFonts w:hint="eastAsia"/>
        </w:rPr>
      </w:pPr>
      <w:r w:rsidRPr="00E512D8">
        <w:t>项目整体设计与最终框架</w:t>
      </w:r>
    </w:p>
    <w:p w14:paraId="36DBE0BC" w14:textId="77777777" w:rsidR="00E512D8" w:rsidRPr="00E512D8" w:rsidRDefault="00E512D8">
      <w:pPr>
        <w:numPr>
          <w:ilvl w:val="0"/>
          <w:numId w:val="1"/>
        </w:numPr>
        <w:rPr>
          <w:rFonts w:hint="eastAsia"/>
        </w:rPr>
      </w:pPr>
      <w:r w:rsidRPr="00E512D8">
        <w:t>各模块职责与代码结构说明</w:t>
      </w:r>
    </w:p>
    <w:p w14:paraId="2C496B02" w14:textId="4ECC2E5B" w:rsidR="00E512D8" w:rsidRPr="00E512D8" w:rsidRDefault="00E512D8">
      <w:pPr>
        <w:numPr>
          <w:ilvl w:val="0"/>
          <w:numId w:val="1"/>
        </w:numPr>
        <w:rPr>
          <w:rFonts w:hint="eastAsia"/>
        </w:rPr>
      </w:pPr>
      <w:r w:rsidRPr="00E512D8">
        <w:t>每一步开发过程记录（强制记录</w:t>
      </w:r>
      <w:r w:rsidR="00912DAC">
        <w:rPr>
          <w:rFonts w:hint="eastAsia"/>
        </w:rPr>
        <w:t>，开发日志</w:t>
      </w:r>
      <w:r w:rsidRPr="00E512D8">
        <w:t>）</w:t>
      </w:r>
    </w:p>
    <w:p w14:paraId="179AF5FC" w14:textId="77777777" w:rsidR="00E512D8" w:rsidRPr="00E512D8" w:rsidRDefault="00E512D8">
      <w:pPr>
        <w:numPr>
          <w:ilvl w:val="0"/>
          <w:numId w:val="1"/>
        </w:numPr>
        <w:rPr>
          <w:rFonts w:hint="eastAsia"/>
        </w:rPr>
      </w:pPr>
      <w:r w:rsidRPr="00E512D8">
        <w:t>当前进度与后续计划</w:t>
      </w:r>
    </w:p>
    <w:p w14:paraId="2EDB7840" w14:textId="77777777" w:rsidR="00E512D8" w:rsidRPr="00E512D8" w:rsidRDefault="00E512D8" w:rsidP="00E512D8">
      <w:pPr>
        <w:rPr>
          <w:rFonts w:hint="eastAsia"/>
        </w:rPr>
      </w:pPr>
      <w:r w:rsidRPr="00E512D8">
        <w:t>核心作用：</w:t>
      </w:r>
    </w:p>
    <w:p w14:paraId="34A0EF77" w14:textId="77777777" w:rsidR="00E512D8" w:rsidRPr="00E512D8" w:rsidRDefault="00E512D8" w:rsidP="00E512D8">
      <w:pPr>
        <w:rPr>
          <w:rFonts w:hint="eastAsia"/>
        </w:rPr>
      </w:pPr>
      <w:r w:rsidRPr="00E512D8">
        <w:t>让任何一个新的开发者（包括 AI），在不阅读代码的情况下，</w:t>
      </w:r>
      <w:r w:rsidRPr="00E512D8">
        <w:br/>
        <w:t>通过本文件能够快速理解：</w:t>
      </w:r>
    </w:p>
    <w:p w14:paraId="1D0F7542" w14:textId="77777777" w:rsidR="00E512D8" w:rsidRPr="00E512D8" w:rsidRDefault="00E512D8">
      <w:pPr>
        <w:numPr>
          <w:ilvl w:val="0"/>
          <w:numId w:val="2"/>
        </w:numPr>
        <w:rPr>
          <w:rFonts w:hint="eastAsia"/>
        </w:rPr>
      </w:pPr>
      <w:r w:rsidRPr="00E512D8">
        <w:t>这个项目在做什么</w:t>
      </w:r>
    </w:p>
    <w:p w14:paraId="75123453" w14:textId="77777777" w:rsidR="00E512D8" w:rsidRPr="00E512D8" w:rsidRDefault="00E512D8">
      <w:pPr>
        <w:numPr>
          <w:ilvl w:val="0"/>
          <w:numId w:val="2"/>
        </w:numPr>
        <w:rPr>
          <w:rFonts w:hint="eastAsia"/>
        </w:rPr>
      </w:pPr>
      <w:r w:rsidRPr="00E512D8">
        <w:t>当前已经做到了哪一步</w:t>
      </w:r>
    </w:p>
    <w:p w14:paraId="566E3BB4" w14:textId="77777777" w:rsidR="00E512D8" w:rsidRPr="00E512D8" w:rsidRDefault="00E512D8">
      <w:pPr>
        <w:numPr>
          <w:ilvl w:val="0"/>
          <w:numId w:val="2"/>
        </w:numPr>
        <w:rPr>
          <w:rFonts w:hint="eastAsia"/>
        </w:rPr>
      </w:pPr>
      <w:r w:rsidRPr="00E512D8">
        <w:t>下一步应该做什么</w:t>
      </w:r>
    </w:p>
    <w:p w14:paraId="5DF5436D" w14:textId="77777777" w:rsidR="00E512D8" w:rsidRPr="00E512D8" w:rsidRDefault="00E512D8">
      <w:pPr>
        <w:numPr>
          <w:ilvl w:val="0"/>
          <w:numId w:val="2"/>
        </w:numPr>
        <w:rPr>
          <w:rFonts w:hint="eastAsia"/>
        </w:rPr>
      </w:pPr>
      <w:r w:rsidRPr="00E512D8">
        <w:t>如何继续开发并保持规范</w:t>
      </w:r>
    </w:p>
    <w:p w14:paraId="2528A10A" w14:textId="77777777" w:rsidR="00E512D8" w:rsidRPr="00E512D8" w:rsidRDefault="00E512D8" w:rsidP="00E512D8">
      <w:pPr>
        <w:rPr>
          <w:rFonts w:hint="eastAsia"/>
        </w:rPr>
      </w:pPr>
      <w:r w:rsidRPr="00E512D8">
        <w:rPr>
          <w:rFonts w:ascii="Segoe UI Symbol" w:hAnsi="Segoe UI Symbol" w:cs="Segoe UI Symbol"/>
        </w:rPr>
        <w:t>⚠</w:t>
      </w:r>
      <w:r w:rsidRPr="00E512D8">
        <w:t>️ 强制要求：</w:t>
      </w:r>
    </w:p>
    <w:p w14:paraId="22B6BA73" w14:textId="77777777" w:rsidR="00E512D8" w:rsidRPr="00E512D8" w:rsidRDefault="00E512D8" w:rsidP="00E512D8">
      <w:pPr>
        <w:rPr>
          <w:rFonts w:hint="eastAsia"/>
        </w:rPr>
      </w:pPr>
      <w:r w:rsidRPr="00E512D8">
        <w:t>所有代码结构修改 / 新增模块 / 逻辑调整，必须同步记录在本文件中。</w:t>
      </w:r>
    </w:p>
    <w:p w14:paraId="571BA1FF" w14:textId="77777777" w:rsidR="00634527" w:rsidRDefault="00634527" w:rsidP="00E512D8">
      <w:pPr>
        <w:rPr>
          <w:rFonts w:hint="eastAsia"/>
        </w:rPr>
      </w:pPr>
    </w:p>
    <w:p w14:paraId="5A2293C5" w14:textId="77777777" w:rsidR="00E512D8" w:rsidRDefault="00E512D8" w:rsidP="00E512D8">
      <w:pPr>
        <w:rPr>
          <w:rFonts w:hint="eastAsia"/>
        </w:rPr>
      </w:pPr>
    </w:p>
    <w:p w14:paraId="7B8BC820" w14:textId="77777777" w:rsidR="00E512D8" w:rsidRDefault="00E512D8" w:rsidP="00E512D8">
      <w:pPr>
        <w:rPr>
          <w:rFonts w:hint="eastAsia"/>
        </w:rPr>
      </w:pPr>
    </w:p>
    <w:p w14:paraId="3C89727B" w14:textId="77777777" w:rsidR="00E512D8" w:rsidRDefault="00E512D8" w:rsidP="00E512D8">
      <w:pPr>
        <w:rPr>
          <w:rFonts w:hint="eastAsia"/>
        </w:rPr>
      </w:pPr>
    </w:p>
    <w:p w14:paraId="7FF9A016" w14:textId="77777777" w:rsidR="00E512D8" w:rsidRDefault="00E512D8" w:rsidP="00E512D8">
      <w:pPr>
        <w:rPr>
          <w:rFonts w:hint="eastAsia"/>
        </w:rPr>
      </w:pPr>
    </w:p>
    <w:p w14:paraId="267F702B" w14:textId="77777777" w:rsidR="00E512D8" w:rsidRDefault="00E512D8" w:rsidP="00E512D8">
      <w:pPr>
        <w:rPr>
          <w:rFonts w:hint="eastAsia"/>
        </w:rPr>
      </w:pPr>
    </w:p>
    <w:p w14:paraId="01FEE4FC" w14:textId="77777777" w:rsidR="00E512D8" w:rsidRDefault="00E512D8" w:rsidP="00E512D8">
      <w:pPr>
        <w:rPr>
          <w:rFonts w:hint="eastAsia"/>
        </w:rPr>
      </w:pPr>
    </w:p>
    <w:p w14:paraId="2AA35657" w14:textId="77777777" w:rsidR="00E512D8" w:rsidRDefault="00E512D8" w:rsidP="00E512D8">
      <w:pPr>
        <w:rPr>
          <w:rFonts w:hint="eastAsia"/>
        </w:rPr>
      </w:pPr>
    </w:p>
    <w:p w14:paraId="57340353" w14:textId="77777777" w:rsidR="00E512D8" w:rsidRDefault="00E512D8" w:rsidP="00E512D8">
      <w:pPr>
        <w:rPr>
          <w:rFonts w:hint="eastAsia"/>
        </w:rPr>
      </w:pPr>
    </w:p>
    <w:p w14:paraId="01706F15" w14:textId="77777777" w:rsidR="00E512D8" w:rsidRDefault="00E512D8" w:rsidP="00E512D8">
      <w:pPr>
        <w:rPr>
          <w:rFonts w:hint="eastAsia"/>
        </w:rPr>
      </w:pPr>
    </w:p>
    <w:p w14:paraId="516229A2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lastRenderedPageBreak/>
        <w:t>1. 项目目标与研究动机</w:t>
      </w:r>
    </w:p>
    <w:p w14:paraId="3DE3FDC0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1.1 项目目标</w:t>
      </w:r>
    </w:p>
    <w:p w14:paraId="6E8A8225" w14:textId="71326B38" w:rsidR="00E512D8" w:rsidRPr="00E512D8" w:rsidRDefault="00E512D8" w:rsidP="00E512D8">
      <w:pPr>
        <w:rPr>
          <w:rFonts w:hint="eastAsia"/>
        </w:rPr>
      </w:pPr>
      <w:r w:rsidRPr="00E512D8">
        <w:t>构建一个基于 Sentinel-2 遥感数据的森林蓄积量估测系统</w:t>
      </w:r>
      <w:r w:rsidR="00E67528">
        <w:rPr>
          <w:rFonts w:hint="eastAsia"/>
        </w:rPr>
        <w:t>（</w:t>
      </w:r>
      <w:proofErr w:type="gramStart"/>
      <w:r w:rsidR="00E67528">
        <w:rPr>
          <w:rFonts w:hint="eastAsia"/>
        </w:rPr>
        <w:t>本科毕设</w:t>
      </w:r>
      <w:proofErr w:type="gramEnd"/>
      <w:r w:rsidR="006A7236">
        <w:rPr>
          <w:rFonts w:hint="eastAsia"/>
        </w:rPr>
        <w:t>-</w:t>
      </w:r>
      <w:r w:rsidR="006A7236" w:rsidRPr="006A7236">
        <w:t>基于Sentinel-2多源遥感特征与随机森林的森林蓄积量估测研究</w:t>
      </w:r>
      <w:r w:rsidR="00E67528">
        <w:rPr>
          <w:rFonts w:hint="eastAsia"/>
        </w:rPr>
        <w:t>）</w:t>
      </w:r>
      <w:r w:rsidRPr="00E512D8">
        <w:t>，实现：</w:t>
      </w:r>
    </w:p>
    <w:p w14:paraId="52AFA5A6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自动化遥感数据下载</w:t>
      </w:r>
    </w:p>
    <w:p w14:paraId="3772B3D6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遥感影像预处理</w:t>
      </w:r>
    </w:p>
    <w:p w14:paraId="4669ED1D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多源特征提取</w:t>
      </w:r>
    </w:p>
    <w:p w14:paraId="68BA393D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机器学习建模（随机森林）</w:t>
      </w:r>
    </w:p>
    <w:p w14:paraId="4B32D2D8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模型解释（SHAP）</w:t>
      </w:r>
    </w:p>
    <w:p w14:paraId="77CF81B5" w14:textId="77777777" w:rsidR="00E512D8" w:rsidRPr="00E512D8" w:rsidRDefault="00E512D8">
      <w:pPr>
        <w:numPr>
          <w:ilvl w:val="0"/>
          <w:numId w:val="3"/>
        </w:numPr>
        <w:rPr>
          <w:rFonts w:hint="eastAsia"/>
        </w:rPr>
      </w:pPr>
      <w:r w:rsidRPr="00E512D8">
        <w:t>蓄积量空间预测</w:t>
      </w:r>
    </w:p>
    <w:p w14:paraId="6EAFE367" w14:textId="77777777" w:rsidR="00E512D8" w:rsidRPr="00E512D8" w:rsidRDefault="00000000" w:rsidP="00E512D8">
      <w:pPr>
        <w:rPr>
          <w:rFonts w:hint="eastAsia"/>
        </w:rPr>
      </w:pPr>
      <w:r>
        <w:pict w14:anchorId="2350BCFC">
          <v:rect id="_x0000_i1025" style="width:0;height:1.5pt" o:hralign="center" o:hrstd="t" o:hr="t" fillcolor="#a0a0a0" stroked="f"/>
        </w:pict>
      </w:r>
    </w:p>
    <w:p w14:paraId="6CB3E0EC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1.2 问题定义</w:t>
      </w:r>
    </w:p>
    <w:p w14:paraId="4BC8BD56" w14:textId="77777777" w:rsidR="00E512D8" w:rsidRPr="00E512D8" w:rsidRDefault="00E512D8" w:rsidP="00E512D8">
      <w:pPr>
        <w:rPr>
          <w:rFonts w:hint="eastAsia"/>
        </w:rPr>
      </w:pPr>
      <w:r w:rsidRPr="00E512D8">
        <w:t>本项目为回归问题：</w:t>
      </w:r>
    </w:p>
    <w:p w14:paraId="6F1472F7" w14:textId="77777777" w:rsidR="00E512D8" w:rsidRPr="00E512D8" w:rsidRDefault="00E512D8" w:rsidP="00E512D8">
      <w:pPr>
        <w:rPr>
          <w:rFonts w:hint="eastAsia"/>
        </w:rPr>
      </w:pPr>
      <w:r w:rsidRPr="00E512D8">
        <w:t>输入（X）：</w:t>
      </w:r>
    </w:p>
    <w:p w14:paraId="7E8B6F0E" w14:textId="77777777" w:rsidR="00E512D8" w:rsidRPr="00E512D8" w:rsidRDefault="00E512D8">
      <w:pPr>
        <w:numPr>
          <w:ilvl w:val="0"/>
          <w:numId w:val="4"/>
        </w:numPr>
        <w:rPr>
          <w:rFonts w:hint="eastAsia"/>
        </w:rPr>
      </w:pPr>
      <w:r w:rsidRPr="00E512D8">
        <w:t>光谱特征</w:t>
      </w:r>
    </w:p>
    <w:p w14:paraId="463059B5" w14:textId="77777777" w:rsidR="00E512D8" w:rsidRPr="00E512D8" w:rsidRDefault="00E512D8">
      <w:pPr>
        <w:numPr>
          <w:ilvl w:val="0"/>
          <w:numId w:val="4"/>
        </w:numPr>
        <w:rPr>
          <w:rFonts w:hint="eastAsia"/>
        </w:rPr>
      </w:pPr>
      <w:r w:rsidRPr="00E512D8">
        <w:t>植被指数</w:t>
      </w:r>
    </w:p>
    <w:p w14:paraId="47EE44B4" w14:textId="77777777" w:rsidR="00E512D8" w:rsidRPr="00E512D8" w:rsidRDefault="00E512D8">
      <w:pPr>
        <w:numPr>
          <w:ilvl w:val="0"/>
          <w:numId w:val="4"/>
        </w:numPr>
        <w:rPr>
          <w:rFonts w:hint="eastAsia"/>
        </w:rPr>
      </w:pPr>
      <w:r w:rsidRPr="00E512D8">
        <w:t>纹理特征</w:t>
      </w:r>
    </w:p>
    <w:p w14:paraId="1ACE7FF7" w14:textId="77777777" w:rsidR="00E512D8" w:rsidRPr="00E512D8" w:rsidRDefault="00E512D8">
      <w:pPr>
        <w:numPr>
          <w:ilvl w:val="0"/>
          <w:numId w:val="4"/>
        </w:numPr>
        <w:rPr>
          <w:rFonts w:hint="eastAsia"/>
        </w:rPr>
      </w:pPr>
      <w:r w:rsidRPr="00E512D8">
        <w:t>地形特征</w:t>
      </w:r>
    </w:p>
    <w:p w14:paraId="7F0FE0A6" w14:textId="77777777" w:rsidR="00E512D8" w:rsidRPr="00E512D8" w:rsidRDefault="00E512D8" w:rsidP="00E512D8">
      <w:pPr>
        <w:rPr>
          <w:rFonts w:hint="eastAsia"/>
        </w:rPr>
      </w:pPr>
      <w:r w:rsidRPr="00E512D8">
        <w:t>输出（y）：</w:t>
      </w:r>
    </w:p>
    <w:p w14:paraId="1F2A29CE" w14:textId="77777777" w:rsidR="00E512D8" w:rsidRPr="00E512D8" w:rsidRDefault="00E512D8">
      <w:pPr>
        <w:numPr>
          <w:ilvl w:val="0"/>
          <w:numId w:val="5"/>
        </w:numPr>
        <w:rPr>
          <w:rFonts w:hint="eastAsia"/>
        </w:rPr>
      </w:pPr>
      <w:r w:rsidRPr="00E512D8">
        <w:t>林分蓄积量（m³/ha）</w:t>
      </w:r>
    </w:p>
    <w:p w14:paraId="2F929416" w14:textId="77777777" w:rsidR="00E512D8" w:rsidRPr="00E512D8" w:rsidRDefault="00000000" w:rsidP="00E512D8">
      <w:pPr>
        <w:rPr>
          <w:rFonts w:hint="eastAsia"/>
        </w:rPr>
      </w:pPr>
      <w:r>
        <w:pict w14:anchorId="6B6ED574">
          <v:rect id="_x0000_i1026" style="width:0;height:1.5pt" o:hralign="center" o:hrstd="t" o:hr="t" fillcolor="#a0a0a0" stroked="f"/>
        </w:pict>
      </w:r>
    </w:p>
    <w:p w14:paraId="2547D813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1.3 出发点</w:t>
      </w:r>
    </w:p>
    <w:p w14:paraId="503920B3" w14:textId="77777777" w:rsidR="00E512D8" w:rsidRPr="00E512D8" w:rsidRDefault="00E512D8" w:rsidP="00E512D8">
      <w:pPr>
        <w:rPr>
          <w:rFonts w:hint="eastAsia"/>
        </w:rPr>
      </w:pPr>
      <w:r w:rsidRPr="00E512D8">
        <w:t>传统森林蓄积量获取依赖人工调查，成本高、周期长。</w:t>
      </w:r>
    </w:p>
    <w:p w14:paraId="3AA85E07" w14:textId="77777777" w:rsidR="00E512D8" w:rsidRPr="00E512D8" w:rsidRDefault="00E512D8" w:rsidP="00E512D8">
      <w:pPr>
        <w:rPr>
          <w:rFonts w:hint="eastAsia"/>
        </w:rPr>
      </w:pPr>
      <w:r w:rsidRPr="00E512D8">
        <w:t>本项目希望通过遥感 + 机器学习，实现：</w:t>
      </w:r>
    </w:p>
    <w:p w14:paraId="682BF4B4" w14:textId="77777777" w:rsidR="00E512D8" w:rsidRPr="00E512D8" w:rsidRDefault="00E512D8">
      <w:pPr>
        <w:numPr>
          <w:ilvl w:val="0"/>
          <w:numId w:val="6"/>
        </w:numPr>
        <w:rPr>
          <w:rFonts w:hint="eastAsia"/>
        </w:rPr>
      </w:pPr>
      <w:r w:rsidRPr="00E512D8">
        <w:t>自动化估测</w:t>
      </w:r>
    </w:p>
    <w:p w14:paraId="79578623" w14:textId="77777777" w:rsidR="00E512D8" w:rsidRPr="00E512D8" w:rsidRDefault="00E512D8">
      <w:pPr>
        <w:numPr>
          <w:ilvl w:val="0"/>
          <w:numId w:val="6"/>
        </w:numPr>
        <w:rPr>
          <w:rFonts w:hint="eastAsia"/>
        </w:rPr>
      </w:pPr>
      <w:r w:rsidRPr="00E512D8">
        <w:t>空间连续预测</w:t>
      </w:r>
    </w:p>
    <w:p w14:paraId="5FD4D080" w14:textId="229B8E04" w:rsidR="006A7236" w:rsidRPr="00E512D8" w:rsidRDefault="00E512D8">
      <w:pPr>
        <w:numPr>
          <w:ilvl w:val="0"/>
          <w:numId w:val="6"/>
        </w:numPr>
        <w:rPr>
          <w:rFonts w:hint="eastAsia"/>
        </w:rPr>
      </w:pPr>
      <w:r w:rsidRPr="00E512D8">
        <w:t>提高效率</w:t>
      </w:r>
    </w:p>
    <w:p w14:paraId="03490985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lastRenderedPageBreak/>
        <w:t>2. 项目最终框架（总设计）</w:t>
      </w:r>
    </w:p>
    <w:p w14:paraId="23FEDFFA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2.1 总流程</w:t>
      </w:r>
    </w:p>
    <w:p w14:paraId="03E33731" w14:textId="77777777" w:rsidR="00E512D8" w:rsidRPr="00E512D8" w:rsidRDefault="00E512D8" w:rsidP="00E512D8">
      <w:pPr>
        <w:rPr>
          <w:rFonts w:hint="eastAsia"/>
        </w:rPr>
      </w:pPr>
      <w:r w:rsidRPr="00E512D8">
        <w:t>样地数据 → 特征提取 → 建模 → 预测</w:t>
      </w:r>
    </w:p>
    <w:p w14:paraId="3EC91437" w14:textId="77777777" w:rsidR="00E512D8" w:rsidRPr="00E512D8" w:rsidRDefault="00E512D8" w:rsidP="00E512D8">
      <w:pPr>
        <w:rPr>
          <w:rFonts w:hint="eastAsia"/>
        </w:rPr>
      </w:pPr>
      <w:r w:rsidRPr="00E512D8">
        <w:t>遥感数据 → 预处理 → 特征提取 → 融合 → 建模</w:t>
      </w:r>
    </w:p>
    <w:p w14:paraId="43194B69" w14:textId="77777777" w:rsidR="00E512D8" w:rsidRPr="00E512D8" w:rsidRDefault="00000000" w:rsidP="00E512D8">
      <w:pPr>
        <w:rPr>
          <w:rFonts w:hint="eastAsia"/>
        </w:rPr>
      </w:pPr>
      <w:r>
        <w:pict w14:anchorId="15FFAF0A">
          <v:rect id="_x0000_i1027" style="width:0;height:1.5pt" o:hralign="center" o:hrstd="t" o:hr="t" fillcolor="#a0a0a0" stroked="f"/>
        </w:pict>
      </w:r>
    </w:p>
    <w:p w14:paraId="3C6ED549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2.2 数据流</w:t>
      </w:r>
    </w:p>
    <w:p w14:paraId="02F918B5" w14:textId="77777777" w:rsidR="00E512D8" w:rsidRPr="00E512D8" w:rsidRDefault="00E512D8" w:rsidP="00E512D8">
      <w:pPr>
        <w:rPr>
          <w:rFonts w:hint="eastAsia"/>
        </w:rPr>
      </w:pPr>
      <w:r w:rsidRPr="00E512D8">
        <w:t>Sentinel-2 → zip → SAFE → ROI → 特征 → samples.csv → 模型</w:t>
      </w:r>
    </w:p>
    <w:p w14:paraId="29357A4C" w14:textId="77777777" w:rsidR="00E512D8" w:rsidRPr="00E512D8" w:rsidRDefault="00000000" w:rsidP="00E512D8">
      <w:pPr>
        <w:rPr>
          <w:rFonts w:hint="eastAsia"/>
        </w:rPr>
      </w:pPr>
      <w:r>
        <w:pict w14:anchorId="0CEADBB1">
          <v:rect id="_x0000_i1028" style="width:0;height:1.5pt" o:hralign="center" o:hrstd="t" o:hr="t" fillcolor="#a0a0a0" stroked="f"/>
        </w:pict>
      </w:r>
    </w:p>
    <w:p w14:paraId="03A18557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2.3 项目原则</w:t>
      </w:r>
    </w:p>
    <w:p w14:paraId="668508E9" w14:textId="77777777" w:rsidR="00E512D8" w:rsidRPr="00E512D8" w:rsidRDefault="00E512D8">
      <w:pPr>
        <w:numPr>
          <w:ilvl w:val="0"/>
          <w:numId w:val="7"/>
        </w:numPr>
        <w:rPr>
          <w:rFonts w:hint="eastAsia"/>
        </w:rPr>
      </w:pPr>
      <w:r w:rsidRPr="00E512D8">
        <w:t>模块化（每一步独立）</w:t>
      </w:r>
    </w:p>
    <w:p w14:paraId="18B3B63A" w14:textId="77777777" w:rsidR="00E512D8" w:rsidRPr="00E512D8" w:rsidRDefault="00E512D8">
      <w:pPr>
        <w:numPr>
          <w:ilvl w:val="0"/>
          <w:numId w:val="7"/>
        </w:numPr>
        <w:rPr>
          <w:rFonts w:hint="eastAsia"/>
        </w:rPr>
      </w:pPr>
      <w:r w:rsidRPr="00E512D8">
        <w:t>可重复运行（不重复下载/处理）</w:t>
      </w:r>
    </w:p>
    <w:p w14:paraId="416291E8" w14:textId="77777777" w:rsidR="00E512D8" w:rsidRPr="00E512D8" w:rsidRDefault="00E512D8">
      <w:pPr>
        <w:numPr>
          <w:ilvl w:val="0"/>
          <w:numId w:val="7"/>
        </w:numPr>
        <w:rPr>
          <w:rFonts w:hint="eastAsia"/>
        </w:rPr>
      </w:pPr>
      <w:r w:rsidRPr="00E512D8">
        <w:t>数据与代码分离</w:t>
      </w:r>
    </w:p>
    <w:p w14:paraId="7D844C04" w14:textId="77777777" w:rsidR="00E512D8" w:rsidRPr="00E512D8" w:rsidRDefault="00E512D8">
      <w:pPr>
        <w:numPr>
          <w:ilvl w:val="0"/>
          <w:numId w:val="7"/>
        </w:numPr>
        <w:rPr>
          <w:rFonts w:hint="eastAsia"/>
        </w:rPr>
      </w:pPr>
      <w:r w:rsidRPr="00E512D8">
        <w:t>所有中间结果可落盘</w:t>
      </w:r>
    </w:p>
    <w:p w14:paraId="57653461" w14:textId="77777777" w:rsidR="00E512D8" w:rsidRPr="00912DAC" w:rsidRDefault="00E512D8" w:rsidP="00E512D8">
      <w:pPr>
        <w:rPr>
          <w:rFonts w:hint="eastAsia"/>
          <w:b/>
          <w:bCs/>
        </w:rPr>
      </w:pPr>
      <w:r w:rsidRPr="00912DAC">
        <w:rPr>
          <w:b/>
          <w:bCs/>
        </w:rPr>
        <w:t>3. 项目结构说明</w:t>
      </w:r>
    </w:p>
    <w:p w14:paraId="02DAFE4A" w14:textId="77777777" w:rsidR="00AD0B11" w:rsidRPr="00AD0B11" w:rsidRDefault="00000000" w:rsidP="00AD0B11">
      <w:pPr>
        <w:rPr>
          <w:rFonts w:hint="eastAsia"/>
        </w:rPr>
      </w:pPr>
      <w:r>
        <w:pict w14:anchorId="1FEEA1E8">
          <v:rect id="_x0000_i1029" style="width:0;height:1.5pt" o:hralign="center" o:hrstd="t" o:hr="t" fillcolor="#a0a0a0" stroked="f"/>
        </w:pict>
      </w:r>
    </w:p>
    <w:p w14:paraId="265A1E72" w14:textId="45CAD4A5" w:rsidR="00AD0B11" w:rsidRPr="00AD0B11" w:rsidRDefault="00AD0B11" w:rsidP="00AD0B11">
      <w:pPr>
        <w:rPr>
          <w:rFonts w:hint="eastAsia"/>
          <w:b/>
          <w:bCs/>
        </w:rPr>
      </w:pPr>
      <w:r w:rsidRPr="00AD0B11">
        <w:rPr>
          <w:b/>
          <w:bCs/>
        </w:rPr>
        <w:t>3.1 总体结构</w:t>
      </w:r>
    </w:p>
    <w:p w14:paraId="6A4ED2C8" w14:textId="77777777" w:rsidR="00AD0B11" w:rsidRPr="00AD0B11" w:rsidRDefault="00AD0B11" w:rsidP="00AD0B11">
      <w:pPr>
        <w:rPr>
          <w:rFonts w:hint="eastAsia"/>
        </w:rPr>
      </w:pPr>
      <w:proofErr w:type="spellStart"/>
      <w:r w:rsidRPr="00AD0B11">
        <w:t>ProjCode</w:t>
      </w:r>
      <w:proofErr w:type="spellEnd"/>
      <w:r w:rsidRPr="00AD0B11">
        <w:t>/</w:t>
      </w:r>
    </w:p>
    <w:p w14:paraId="6CF92B8E" w14:textId="287E9223" w:rsidR="00AD0B11" w:rsidRPr="00AD0B11" w:rsidRDefault="00AD0B11" w:rsidP="00AD0B11">
      <w:pPr>
        <w:rPr>
          <w:rFonts w:hint="eastAsia"/>
        </w:rPr>
      </w:pPr>
      <w:r w:rsidRPr="00AD0B11">
        <w:t>├── config/                # 配置文件（</w:t>
      </w:r>
      <w:r w:rsidRPr="00912DAC">
        <w:rPr>
          <w:rFonts w:hint="eastAsia"/>
        </w:rPr>
        <w:t>包括账号密码</w:t>
      </w:r>
      <w:r w:rsidRPr="00AD0B11">
        <w:t>）</w:t>
      </w:r>
    </w:p>
    <w:p w14:paraId="2E08CBD1" w14:textId="1AB90F9A" w:rsidR="00AD0B11" w:rsidRPr="00AD0B11" w:rsidRDefault="00AD0B11" w:rsidP="00AD0B11">
      <w:pPr>
        <w:rPr>
          <w:rFonts w:hint="eastAsia"/>
        </w:rPr>
      </w:pPr>
      <w:r w:rsidRPr="00AD0B11">
        <w:t>├── data/                  # 数据目录</w:t>
      </w:r>
    </w:p>
    <w:p w14:paraId="227FD3B0" w14:textId="133034E2" w:rsidR="00AD0B11" w:rsidRPr="00AD0B11" w:rsidRDefault="00AD0B11" w:rsidP="00AD0B11">
      <w:pPr>
        <w:rPr>
          <w:rFonts w:hint="eastAsia"/>
        </w:rPr>
      </w:pPr>
      <w:r w:rsidRPr="00AD0B11">
        <w:t>├── downloader/            # 数据下载</w:t>
      </w:r>
    </w:p>
    <w:p w14:paraId="1CE8DAB6" w14:textId="2C3EE109" w:rsidR="00AD0B11" w:rsidRPr="00AD0B11" w:rsidRDefault="00AD0B11" w:rsidP="00AD0B11">
      <w:pPr>
        <w:rPr>
          <w:rFonts w:hint="eastAsia"/>
        </w:rPr>
      </w:pPr>
      <w:r w:rsidRPr="00AD0B11">
        <w:t>├── preprocess/            # 数据预处理</w:t>
      </w:r>
    </w:p>
    <w:p w14:paraId="2C1B2E71" w14:textId="4A2BCE45" w:rsidR="00AD0B11" w:rsidRPr="00AD0B11" w:rsidRDefault="00AD0B11" w:rsidP="00AD0B11">
      <w:pPr>
        <w:rPr>
          <w:rFonts w:hint="eastAsia"/>
        </w:rPr>
      </w:pPr>
      <w:r w:rsidRPr="00AD0B11">
        <w:t>├── feature/               # 特征工程</w:t>
      </w:r>
    </w:p>
    <w:p w14:paraId="29D172FA" w14:textId="120EDE08" w:rsidR="00AD0B11" w:rsidRPr="00AD0B11" w:rsidRDefault="00AD0B11" w:rsidP="00AD0B11">
      <w:pPr>
        <w:rPr>
          <w:rFonts w:hint="eastAsia"/>
        </w:rPr>
      </w:pPr>
      <w:r w:rsidRPr="00AD0B11">
        <w:t>├── model/                 # 模型训练与评估</w:t>
      </w:r>
    </w:p>
    <w:p w14:paraId="6334B710" w14:textId="52CC9896" w:rsidR="00AD0B11" w:rsidRPr="00AD0B11" w:rsidRDefault="00AD0B11" w:rsidP="00AD0B11">
      <w:pPr>
        <w:rPr>
          <w:rFonts w:hint="eastAsia"/>
        </w:rPr>
      </w:pPr>
      <w:r w:rsidRPr="00AD0B11">
        <w:t xml:space="preserve">├── utils/                 # </w:t>
      </w:r>
      <w:r w:rsidRPr="00912DAC">
        <w:rPr>
          <w:rFonts w:hint="eastAsia"/>
        </w:rPr>
        <w:t>通用</w:t>
      </w:r>
      <w:r w:rsidRPr="00AD0B11">
        <w:t>工具</w:t>
      </w:r>
    </w:p>
    <w:p w14:paraId="785FBD45" w14:textId="77777777" w:rsidR="00AD0B11" w:rsidRPr="00AD0B11" w:rsidRDefault="00AD0B11" w:rsidP="00AD0B11">
      <w:pPr>
        <w:rPr>
          <w:rFonts w:hint="eastAsia"/>
        </w:rPr>
      </w:pPr>
      <w:r w:rsidRPr="00AD0B11">
        <w:t>└── main.py                # 主流程控制入口</w:t>
      </w:r>
    </w:p>
    <w:p w14:paraId="0BED05D1" w14:textId="77777777" w:rsidR="00AD0B11" w:rsidRPr="00AD0B11" w:rsidRDefault="00000000" w:rsidP="00AD0B11">
      <w:pPr>
        <w:rPr>
          <w:rFonts w:hint="eastAsia"/>
        </w:rPr>
      </w:pPr>
      <w:r>
        <w:pict w14:anchorId="20C601DF">
          <v:rect id="_x0000_i1030" style="width:0;height:1.5pt" o:hralign="center" o:hrstd="t" o:hr="t" fillcolor="#a0a0a0" stroked="f"/>
        </w:pict>
      </w:r>
    </w:p>
    <w:p w14:paraId="1F04DF3F" w14:textId="7D308A11" w:rsidR="00AD0B11" w:rsidRPr="00AD0B11" w:rsidRDefault="00AD0B11" w:rsidP="00AD0B11">
      <w:pPr>
        <w:rPr>
          <w:rFonts w:hint="eastAsia"/>
          <w:b/>
          <w:bCs/>
        </w:rPr>
      </w:pPr>
      <w:r w:rsidRPr="00AD0B11">
        <w:rPr>
          <w:b/>
          <w:bCs/>
        </w:rPr>
        <w:t>3.2 各模块</w:t>
      </w:r>
      <w:proofErr w:type="gramStart"/>
      <w:r w:rsidRPr="00AD0B11">
        <w:rPr>
          <w:b/>
          <w:bCs/>
        </w:rPr>
        <w:t>脚本级说明</w:t>
      </w:r>
      <w:proofErr w:type="gramEnd"/>
    </w:p>
    <w:p w14:paraId="18F52FD5" w14:textId="77777777" w:rsidR="00AD0B11" w:rsidRPr="00AD0B11" w:rsidRDefault="00000000" w:rsidP="00AD0B11">
      <w:pPr>
        <w:rPr>
          <w:rFonts w:hint="eastAsia"/>
        </w:rPr>
      </w:pPr>
      <w:r>
        <w:lastRenderedPageBreak/>
        <w:pict w14:anchorId="67429184">
          <v:rect id="_x0000_i1031" style="width:0;height:1.5pt" o:hralign="center" o:hrstd="t" o:hr="t" fillcolor="#a0a0a0" stroked="f"/>
        </w:pict>
      </w:r>
    </w:p>
    <w:p w14:paraId="1138BDD9" w14:textId="149466F7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downloader/（数据下载）</w:t>
      </w:r>
    </w:p>
    <w:p w14:paraId="48D7DB8A" w14:textId="77777777" w:rsidR="00AD0B11" w:rsidRPr="00AD0B11" w:rsidRDefault="00AD0B11" w:rsidP="00AD0B11">
      <w:pPr>
        <w:rPr>
          <w:rFonts w:hint="eastAsia"/>
        </w:rPr>
      </w:pPr>
      <w:r w:rsidRPr="00AD0B11">
        <w:t>copernicus.py</w:t>
      </w:r>
    </w:p>
    <w:p w14:paraId="1C0E0F55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626EED51" w14:textId="77777777" w:rsidR="00AD0B11" w:rsidRPr="00AD0B11" w:rsidRDefault="00AD0B11">
      <w:pPr>
        <w:numPr>
          <w:ilvl w:val="0"/>
          <w:numId w:val="29"/>
        </w:numPr>
        <w:rPr>
          <w:rFonts w:hint="eastAsia"/>
        </w:rPr>
      </w:pPr>
      <w:r w:rsidRPr="00AD0B11">
        <w:t>Copernicus API 认证（token获取与刷新）</w:t>
      </w:r>
    </w:p>
    <w:p w14:paraId="54933A87" w14:textId="77777777" w:rsidR="00AD0B11" w:rsidRPr="00AD0B11" w:rsidRDefault="00AD0B11">
      <w:pPr>
        <w:numPr>
          <w:ilvl w:val="0"/>
          <w:numId w:val="29"/>
        </w:numPr>
        <w:rPr>
          <w:rFonts w:hint="eastAsia"/>
        </w:rPr>
      </w:pPr>
      <w:r w:rsidRPr="00AD0B11">
        <w:t>Sentinel-2 产品搜索</w:t>
      </w:r>
    </w:p>
    <w:p w14:paraId="2F3941C8" w14:textId="77777777" w:rsidR="00AD0B11" w:rsidRPr="00AD0B11" w:rsidRDefault="00AD0B11">
      <w:pPr>
        <w:numPr>
          <w:ilvl w:val="0"/>
          <w:numId w:val="29"/>
        </w:numPr>
        <w:rPr>
          <w:rFonts w:hint="eastAsia"/>
        </w:rPr>
      </w:pPr>
      <w:r w:rsidRPr="00AD0B11">
        <w:t>产品筛选（时间 / 经纬度 / 云量）</w:t>
      </w:r>
    </w:p>
    <w:p w14:paraId="429D6F58" w14:textId="77777777" w:rsidR="00AD0B11" w:rsidRPr="00AD0B11" w:rsidRDefault="00AD0B11">
      <w:pPr>
        <w:numPr>
          <w:ilvl w:val="0"/>
          <w:numId w:val="29"/>
        </w:numPr>
        <w:rPr>
          <w:rFonts w:hint="eastAsia"/>
        </w:rPr>
      </w:pPr>
      <w:r w:rsidRPr="00AD0B11">
        <w:t>数据下载（支持断点续传）</w:t>
      </w:r>
    </w:p>
    <w:p w14:paraId="2CC56D12" w14:textId="77777777" w:rsidR="00AD0B11" w:rsidRPr="00AD0B11" w:rsidRDefault="00AD0B11">
      <w:pPr>
        <w:numPr>
          <w:ilvl w:val="0"/>
          <w:numId w:val="29"/>
        </w:numPr>
        <w:rPr>
          <w:rFonts w:hint="eastAsia"/>
        </w:rPr>
      </w:pPr>
      <w:r w:rsidRPr="00AD0B11">
        <w:t>自动重试机制</w:t>
      </w:r>
    </w:p>
    <w:p w14:paraId="2CF606CF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757000AC" w14:textId="77777777" w:rsidR="00AD0B11" w:rsidRPr="00AD0B11" w:rsidRDefault="00AD0B11">
      <w:pPr>
        <w:numPr>
          <w:ilvl w:val="0"/>
          <w:numId w:val="30"/>
        </w:numPr>
        <w:rPr>
          <w:rFonts w:hint="eastAsia"/>
        </w:rPr>
      </w:pPr>
      <w:r w:rsidRPr="00AD0B11">
        <w:t>config/</w:t>
      </w:r>
      <w:proofErr w:type="spellStart"/>
      <w:r w:rsidRPr="00AD0B11">
        <w:t>copernicus.yaml</w:t>
      </w:r>
      <w:proofErr w:type="spellEnd"/>
      <w:r w:rsidRPr="00AD0B11">
        <w:t>（账号、查询参数）</w:t>
      </w:r>
    </w:p>
    <w:p w14:paraId="64D6BFA4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1D82EBD8" w14:textId="77777777" w:rsidR="00AD0B11" w:rsidRPr="00AD0B11" w:rsidRDefault="00AD0B11">
      <w:pPr>
        <w:numPr>
          <w:ilvl w:val="0"/>
          <w:numId w:val="31"/>
        </w:numPr>
        <w:rPr>
          <w:rFonts w:hint="eastAsia"/>
        </w:rPr>
      </w:pPr>
      <w:r w:rsidRPr="00AD0B11">
        <w:t>data/Sentinel2/zip/*.zip</w:t>
      </w:r>
    </w:p>
    <w:p w14:paraId="429E7B36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54E993DE" w14:textId="77777777" w:rsidR="00AD0B11" w:rsidRPr="00AD0B11" w:rsidRDefault="00AD0B11">
      <w:pPr>
        <w:numPr>
          <w:ilvl w:val="0"/>
          <w:numId w:val="32"/>
        </w:numPr>
        <w:rPr>
          <w:rFonts w:hint="eastAsia"/>
        </w:rPr>
      </w:pPr>
      <w:r w:rsidRPr="00AD0B11">
        <w:t>必须支持断点续传（.part 文件机制）</w:t>
      </w:r>
    </w:p>
    <w:p w14:paraId="1FDA8FE8" w14:textId="77777777" w:rsidR="00AD0B11" w:rsidRPr="00AD0B11" w:rsidRDefault="00AD0B11">
      <w:pPr>
        <w:numPr>
          <w:ilvl w:val="0"/>
          <w:numId w:val="32"/>
        </w:numPr>
        <w:rPr>
          <w:rFonts w:hint="eastAsia"/>
        </w:rPr>
      </w:pPr>
      <w:r w:rsidRPr="00AD0B11">
        <w:t>必须校验下载完整性（</w:t>
      </w:r>
      <w:proofErr w:type="spellStart"/>
      <w:r w:rsidRPr="00AD0B11">
        <w:t>zipfile.is_zipfile</w:t>
      </w:r>
      <w:proofErr w:type="spellEnd"/>
      <w:r w:rsidRPr="00AD0B11">
        <w:t>）</w:t>
      </w:r>
    </w:p>
    <w:p w14:paraId="1ECF6C1C" w14:textId="77777777" w:rsidR="00AD0B11" w:rsidRPr="00AD0B11" w:rsidRDefault="00AD0B11">
      <w:pPr>
        <w:numPr>
          <w:ilvl w:val="0"/>
          <w:numId w:val="32"/>
        </w:numPr>
        <w:rPr>
          <w:rFonts w:hint="eastAsia"/>
        </w:rPr>
      </w:pPr>
      <w:r w:rsidRPr="00AD0B11">
        <w:t>禁止重复下载已存在文件</w:t>
      </w:r>
    </w:p>
    <w:p w14:paraId="167323D3" w14:textId="77777777" w:rsidR="00AD0B11" w:rsidRPr="00AD0B11" w:rsidRDefault="00AD0B11">
      <w:pPr>
        <w:numPr>
          <w:ilvl w:val="0"/>
          <w:numId w:val="32"/>
        </w:numPr>
        <w:rPr>
          <w:rFonts w:hint="eastAsia"/>
        </w:rPr>
      </w:pPr>
      <w:r w:rsidRPr="00AD0B11">
        <w:t>token过期必须自动刷新（401处理）</w:t>
      </w:r>
    </w:p>
    <w:p w14:paraId="5A320B3A" w14:textId="77777777" w:rsidR="00AD0B11" w:rsidRPr="00AD0B11" w:rsidRDefault="00000000" w:rsidP="00AD0B11">
      <w:pPr>
        <w:rPr>
          <w:rFonts w:hint="eastAsia"/>
        </w:rPr>
      </w:pPr>
      <w:r>
        <w:pict w14:anchorId="7FD5560E">
          <v:rect id="_x0000_i1032" style="width:0;height:1.5pt" o:hralign="center" o:hrstd="t" o:hr="t" fillcolor="#a0a0a0" stroked="f"/>
        </w:pict>
      </w:r>
    </w:p>
    <w:p w14:paraId="4CE5850A" w14:textId="5511B65D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preprocess/（预处理）</w:t>
      </w:r>
    </w:p>
    <w:p w14:paraId="1C2DA9BA" w14:textId="77777777" w:rsidR="00AD0B11" w:rsidRPr="00AD0B11" w:rsidRDefault="00000000" w:rsidP="00AD0B11">
      <w:pPr>
        <w:rPr>
          <w:rFonts w:hint="eastAsia"/>
        </w:rPr>
      </w:pPr>
      <w:r>
        <w:pict w14:anchorId="365366E0">
          <v:rect id="_x0000_i1033" style="width:0;height:1.5pt" o:hralign="center" o:hrstd="t" o:hr="t" fillcolor="#a0a0a0" stroked="f"/>
        </w:pict>
      </w:r>
    </w:p>
    <w:p w14:paraId="1ED4F6ED" w14:textId="77777777" w:rsidR="00AD0B11" w:rsidRPr="00AD0B11" w:rsidRDefault="00AD0B11" w:rsidP="00AD0B11">
      <w:pPr>
        <w:rPr>
          <w:rFonts w:hint="eastAsia"/>
        </w:rPr>
      </w:pPr>
      <w:r w:rsidRPr="00AD0B11">
        <w:t>unzip.py</w:t>
      </w:r>
    </w:p>
    <w:p w14:paraId="6B1197F8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1CFFF5F0" w14:textId="77777777" w:rsidR="00AD0B11" w:rsidRPr="00AD0B11" w:rsidRDefault="00AD0B11">
      <w:pPr>
        <w:numPr>
          <w:ilvl w:val="0"/>
          <w:numId w:val="33"/>
        </w:numPr>
        <w:rPr>
          <w:rFonts w:hint="eastAsia"/>
        </w:rPr>
      </w:pPr>
      <w:r w:rsidRPr="00AD0B11">
        <w:t>扫描 zip 文件</w:t>
      </w:r>
    </w:p>
    <w:p w14:paraId="228AC0F2" w14:textId="77777777" w:rsidR="00AD0B11" w:rsidRPr="00AD0B11" w:rsidRDefault="00AD0B11">
      <w:pPr>
        <w:numPr>
          <w:ilvl w:val="0"/>
          <w:numId w:val="33"/>
        </w:numPr>
        <w:rPr>
          <w:rFonts w:hint="eastAsia"/>
        </w:rPr>
      </w:pPr>
      <w:r w:rsidRPr="00AD0B11">
        <w:t>解压为 SAFE 目录</w:t>
      </w:r>
    </w:p>
    <w:p w14:paraId="4018C5B4" w14:textId="77777777" w:rsidR="00AD0B11" w:rsidRPr="00AD0B11" w:rsidRDefault="00AD0B11">
      <w:pPr>
        <w:numPr>
          <w:ilvl w:val="0"/>
          <w:numId w:val="33"/>
        </w:numPr>
        <w:rPr>
          <w:rFonts w:hint="eastAsia"/>
        </w:rPr>
      </w:pPr>
      <w:r w:rsidRPr="00AD0B11">
        <w:t>自动识别 SAFE 名称（避免 UUID 错误）</w:t>
      </w:r>
    </w:p>
    <w:p w14:paraId="1165504D" w14:textId="77777777" w:rsidR="00AD0B11" w:rsidRPr="00AD0B11" w:rsidRDefault="00AD0B11">
      <w:pPr>
        <w:numPr>
          <w:ilvl w:val="0"/>
          <w:numId w:val="33"/>
        </w:numPr>
        <w:rPr>
          <w:rFonts w:hint="eastAsia"/>
        </w:rPr>
      </w:pPr>
      <w:r w:rsidRPr="00AD0B11">
        <w:lastRenderedPageBreak/>
        <w:t>跳过已解压产品</w:t>
      </w:r>
    </w:p>
    <w:p w14:paraId="76C65F81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334AC748" w14:textId="77777777" w:rsidR="00AD0B11" w:rsidRPr="00AD0B11" w:rsidRDefault="00AD0B11">
      <w:pPr>
        <w:numPr>
          <w:ilvl w:val="0"/>
          <w:numId w:val="34"/>
        </w:numPr>
        <w:rPr>
          <w:rFonts w:hint="eastAsia"/>
        </w:rPr>
      </w:pPr>
      <w:r w:rsidRPr="00AD0B11">
        <w:t>data/Sentinel2/zip/*.zip</w:t>
      </w:r>
    </w:p>
    <w:p w14:paraId="56CBF2E4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6931F795" w14:textId="77777777" w:rsidR="00AD0B11" w:rsidRPr="00AD0B11" w:rsidRDefault="00AD0B11">
      <w:pPr>
        <w:numPr>
          <w:ilvl w:val="0"/>
          <w:numId w:val="35"/>
        </w:numPr>
        <w:rPr>
          <w:rFonts w:hint="eastAsia"/>
        </w:rPr>
      </w:pPr>
      <w:r w:rsidRPr="00AD0B11">
        <w:t>data/Sentinel2/SAFE/*.SAFE/</w:t>
      </w:r>
    </w:p>
    <w:p w14:paraId="3CF3F867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768D691F" w14:textId="77777777" w:rsidR="00AD0B11" w:rsidRPr="00AD0B11" w:rsidRDefault="00AD0B11">
      <w:pPr>
        <w:numPr>
          <w:ilvl w:val="0"/>
          <w:numId w:val="36"/>
        </w:numPr>
        <w:rPr>
          <w:rFonts w:hint="eastAsia"/>
        </w:rPr>
      </w:pPr>
      <w:r w:rsidRPr="00AD0B11">
        <w:t>必须通过 zip 内部结构识别 SAFE 名</w:t>
      </w:r>
    </w:p>
    <w:p w14:paraId="2A06C512" w14:textId="77777777" w:rsidR="00AD0B11" w:rsidRPr="00AD0B11" w:rsidRDefault="00AD0B11">
      <w:pPr>
        <w:numPr>
          <w:ilvl w:val="0"/>
          <w:numId w:val="36"/>
        </w:numPr>
        <w:rPr>
          <w:rFonts w:hint="eastAsia"/>
        </w:rPr>
      </w:pPr>
      <w:r w:rsidRPr="00AD0B11">
        <w:t>禁止重复解压</w:t>
      </w:r>
    </w:p>
    <w:p w14:paraId="60C31249" w14:textId="77777777" w:rsidR="00AD0B11" w:rsidRPr="00AD0B11" w:rsidRDefault="00AD0B11">
      <w:pPr>
        <w:numPr>
          <w:ilvl w:val="0"/>
          <w:numId w:val="36"/>
        </w:numPr>
        <w:rPr>
          <w:rFonts w:hint="eastAsia"/>
        </w:rPr>
      </w:pPr>
      <w:r w:rsidRPr="00AD0B11">
        <w:t>解压失败需删除残留文件</w:t>
      </w:r>
    </w:p>
    <w:p w14:paraId="36A1770D" w14:textId="77777777" w:rsidR="00AD0B11" w:rsidRPr="00AD0B11" w:rsidRDefault="00000000" w:rsidP="00AD0B11">
      <w:pPr>
        <w:rPr>
          <w:rFonts w:hint="eastAsia"/>
        </w:rPr>
      </w:pPr>
      <w:r>
        <w:pict w14:anchorId="389E68BB">
          <v:rect id="_x0000_i1034" style="width:0;height:1.5pt" o:hralign="center" o:hrstd="t" o:hr="t" fillcolor="#a0a0a0" stroked="f"/>
        </w:pict>
      </w:r>
    </w:p>
    <w:p w14:paraId="6B610337" w14:textId="77777777" w:rsidR="00AD0B11" w:rsidRPr="00AD0B11" w:rsidRDefault="00AD0B11" w:rsidP="00AD0B11">
      <w:pPr>
        <w:rPr>
          <w:rFonts w:hint="eastAsia"/>
        </w:rPr>
      </w:pPr>
      <w:r w:rsidRPr="00AD0B11">
        <w:t>read_bands.py</w:t>
      </w:r>
    </w:p>
    <w:p w14:paraId="03C5387D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4014CF47" w14:textId="77777777" w:rsidR="00AD0B11" w:rsidRPr="00AD0B11" w:rsidRDefault="00AD0B11">
      <w:pPr>
        <w:numPr>
          <w:ilvl w:val="0"/>
          <w:numId w:val="37"/>
        </w:numPr>
        <w:rPr>
          <w:rFonts w:hint="eastAsia"/>
        </w:rPr>
      </w:pPr>
      <w:r w:rsidRPr="00AD0B11">
        <w:t>读取 Sentinel-2 波段（JP2）</w:t>
      </w:r>
    </w:p>
    <w:p w14:paraId="7960B5A6" w14:textId="77777777" w:rsidR="00AD0B11" w:rsidRPr="00AD0B11" w:rsidRDefault="00AD0B11">
      <w:pPr>
        <w:numPr>
          <w:ilvl w:val="0"/>
          <w:numId w:val="37"/>
        </w:numPr>
        <w:rPr>
          <w:rFonts w:hint="eastAsia"/>
        </w:rPr>
      </w:pPr>
      <w:r w:rsidRPr="00AD0B11">
        <w:t>支持 L2A 数据结构（R10m/R20m/R60m）</w:t>
      </w:r>
    </w:p>
    <w:p w14:paraId="0E259FDD" w14:textId="77777777" w:rsidR="00AD0B11" w:rsidRPr="00AD0B11" w:rsidRDefault="00AD0B11">
      <w:pPr>
        <w:numPr>
          <w:ilvl w:val="0"/>
          <w:numId w:val="37"/>
        </w:numPr>
        <w:rPr>
          <w:rFonts w:hint="eastAsia"/>
        </w:rPr>
      </w:pPr>
      <w:r w:rsidRPr="00AD0B11">
        <w:t>波段重采样（统一到10m）</w:t>
      </w:r>
    </w:p>
    <w:p w14:paraId="54728CD1" w14:textId="77777777" w:rsidR="00AD0B11" w:rsidRPr="00AD0B11" w:rsidRDefault="00AD0B11">
      <w:pPr>
        <w:numPr>
          <w:ilvl w:val="0"/>
          <w:numId w:val="37"/>
        </w:numPr>
        <w:rPr>
          <w:rFonts w:hint="eastAsia"/>
        </w:rPr>
      </w:pPr>
      <w:r w:rsidRPr="00AD0B11">
        <w:t>按 ROI 窗口读取（避免全图加载）</w:t>
      </w:r>
    </w:p>
    <w:p w14:paraId="49911C38" w14:textId="77777777" w:rsidR="00AD0B11" w:rsidRPr="00AD0B11" w:rsidRDefault="00AD0B11">
      <w:pPr>
        <w:numPr>
          <w:ilvl w:val="0"/>
          <w:numId w:val="37"/>
        </w:numPr>
        <w:rPr>
          <w:rFonts w:hint="eastAsia"/>
        </w:rPr>
      </w:pPr>
      <w:r w:rsidRPr="00AD0B11">
        <w:t>DN → 反射率（0~1）</w:t>
      </w:r>
    </w:p>
    <w:p w14:paraId="5EF47891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63C245EA" w14:textId="77777777" w:rsidR="00AD0B11" w:rsidRPr="00AD0B11" w:rsidRDefault="00AD0B11">
      <w:pPr>
        <w:numPr>
          <w:ilvl w:val="0"/>
          <w:numId w:val="38"/>
        </w:numPr>
        <w:rPr>
          <w:rFonts w:hint="eastAsia"/>
        </w:rPr>
      </w:pPr>
      <w:r w:rsidRPr="00AD0B11">
        <w:t>SAFE 目录</w:t>
      </w:r>
    </w:p>
    <w:p w14:paraId="2F0109C9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55E12D73" w14:textId="77777777" w:rsidR="00AD0B11" w:rsidRPr="00AD0B11" w:rsidRDefault="00AD0B11">
      <w:pPr>
        <w:numPr>
          <w:ilvl w:val="0"/>
          <w:numId w:val="39"/>
        </w:numPr>
        <w:rPr>
          <w:rFonts w:hint="eastAsia"/>
        </w:rPr>
      </w:pPr>
      <w:proofErr w:type="spellStart"/>
      <w:r w:rsidRPr="00AD0B11">
        <w:t>numpy</w:t>
      </w:r>
      <w:proofErr w:type="spellEnd"/>
      <w:r w:rsidRPr="00AD0B11">
        <w:t xml:space="preserve">数组 / </w:t>
      </w:r>
      <w:proofErr w:type="spellStart"/>
      <w:r w:rsidRPr="00AD0B11">
        <w:t>rasterio</w:t>
      </w:r>
      <w:proofErr w:type="spellEnd"/>
      <w:r w:rsidRPr="00AD0B11">
        <w:t>对象</w:t>
      </w:r>
    </w:p>
    <w:p w14:paraId="3A996EEB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2B40F48E" w14:textId="77777777" w:rsidR="00AD0B11" w:rsidRPr="00AD0B11" w:rsidRDefault="00AD0B11">
      <w:pPr>
        <w:numPr>
          <w:ilvl w:val="0"/>
          <w:numId w:val="40"/>
        </w:numPr>
        <w:rPr>
          <w:rFonts w:hint="eastAsia"/>
        </w:rPr>
      </w:pPr>
      <w:r w:rsidRPr="00AD0B11">
        <w:t>必须支持窗口读取（节省内存）</w:t>
      </w:r>
    </w:p>
    <w:p w14:paraId="75F2B47D" w14:textId="77777777" w:rsidR="00AD0B11" w:rsidRPr="00AD0B11" w:rsidRDefault="00AD0B11">
      <w:pPr>
        <w:numPr>
          <w:ilvl w:val="0"/>
          <w:numId w:val="40"/>
        </w:numPr>
        <w:rPr>
          <w:rFonts w:hint="eastAsia"/>
        </w:rPr>
      </w:pPr>
      <w:r w:rsidRPr="00AD0B11">
        <w:t>必须统一分辨率（10m）</w:t>
      </w:r>
    </w:p>
    <w:p w14:paraId="7B03157E" w14:textId="77777777" w:rsidR="00AD0B11" w:rsidRPr="00AD0B11" w:rsidRDefault="00AD0B11">
      <w:pPr>
        <w:numPr>
          <w:ilvl w:val="0"/>
          <w:numId w:val="40"/>
        </w:numPr>
        <w:rPr>
          <w:rFonts w:hint="eastAsia"/>
        </w:rPr>
      </w:pPr>
      <w:r w:rsidRPr="00AD0B11">
        <w:t>必须标准化数值范围</w:t>
      </w:r>
    </w:p>
    <w:p w14:paraId="405C8D2B" w14:textId="77777777" w:rsidR="00AD0B11" w:rsidRPr="00AD0B11" w:rsidRDefault="00000000" w:rsidP="00AD0B11">
      <w:pPr>
        <w:rPr>
          <w:rFonts w:hint="eastAsia"/>
        </w:rPr>
      </w:pPr>
      <w:r>
        <w:pict w14:anchorId="3024A11B">
          <v:rect id="_x0000_i1035" style="width:0;height:1.5pt" o:hralign="center" o:hrstd="t" o:hr="t" fillcolor="#a0a0a0" stroked="f"/>
        </w:pict>
      </w:r>
    </w:p>
    <w:p w14:paraId="39A070FB" w14:textId="77777777" w:rsidR="00AD0B11" w:rsidRPr="00AD0B11" w:rsidRDefault="00AD0B11" w:rsidP="00AD0B11">
      <w:pPr>
        <w:rPr>
          <w:rFonts w:hint="eastAsia"/>
        </w:rPr>
      </w:pPr>
      <w:r w:rsidRPr="00AD0B11">
        <w:t>crop_roi.py</w:t>
      </w:r>
    </w:p>
    <w:p w14:paraId="5B1B162A" w14:textId="77777777" w:rsidR="00AD0B11" w:rsidRPr="00AD0B11" w:rsidRDefault="00AD0B11" w:rsidP="00AD0B11">
      <w:pPr>
        <w:rPr>
          <w:rFonts w:hint="eastAsia"/>
        </w:rPr>
      </w:pPr>
      <w:r w:rsidRPr="00AD0B11">
        <w:lastRenderedPageBreak/>
        <w:t>功能：</w:t>
      </w:r>
    </w:p>
    <w:p w14:paraId="392E1FF3" w14:textId="77777777" w:rsidR="00AD0B11" w:rsidRPr="00AD0B11" w:rsidRDefault="00AD0B11">
      <w:pPr>
        <w:numPr>
          <w:ilvl w:val="0"/>
          <w:numId w:val="41"/>
        </w:numPr>
        <w:rPr>
          <w:rFonts w:hint="eastAsia"/>
        </w:rPr>
      </w:pPr>
      <w:r w:rsidRPr="00AD0B11">
        <w:t>根据研究区裁剪影像</w:t>
      </w:r>
    </w:p>
    <w:p w14:paraId="398C8D30" w14:textId="77777777" w:rsidR="00AD0B11" w:rsidRPr="00AD0B11" w:rsidRDefault="00AD0B11">
      <w:pPr>
        <w:numPr>
          <w:ilvl w:val="0"/>
          <w:numId w:val="41"/>
        </w:numPr>
        <w:rPr>
          <w:rFonts w:hint="eastAsia"/>
        </w:rPr>
      </w:pPr>
      <w:r w:rsidRPr="00AD0B11">
        <w:t>支持两种模式：</w:t>
      </w:r>
    </w:p>
    <w:p w14:paraId="60113118" w14:textId="77777777" w:rsidR="00AD0B11" w:rsidRPr="00AD0B11" w:rsidRDefault="00AD0B11">
      <w:pPr>
        <w:numPr>
          <w:ilvl w:val="1"/>
          <w:numId w:val="41"/>
        </w:numPr>
        <w:rPr>
          <w:rFonts w:hint="eastAsia"/>
        </w:rPr>
      </w:pPr>
      <w:r w:rsidRPr="00AD0B11">
        <w:t>固定ROI（中心点+缓冲区）</w:t>
      </w:r>
    </w:p>
    <w:p w14:paraId="0E954A93" w14:textId="77777777" w:rsidR="00AD0B11" w:rsidRPr="00AD0B11" w:rsidRDefault="00AD0B11">
      <w:pPr>
        <w:numPr>
          <w:ilvl w:val="1"/>
          <w:numId w:val="41"/>
        </w:numPr>
        <w:rPr>
          <w:rFonts w:hint="eastAsia"/>
        </w:rPr>
      </w:pPr>
      <w:r w:rsidRPr="00AD0B11">
        <w:t>样地ROI（矢量裁剪）</w:t>
      </w:r>
    </w:p>
    <w:p w14:paraId="105AAF9D" w14:textId="77777777" w:rsidR="00AD0B11" w:rsidRPr="00AD0B11" w:rsidRDefault="00AD0B11">
      <w:pPr>
        <w:numPr>
          <w:ilvl w:val="0"/>
          <w:numId w:val="41"/>
        </w:numPr>
        <w:rPr>
          <w:rFonts w:hint="eastAsia"/>
        </w:rPr>
      </w:pPr>
      <w:r w:rsidRPr="00AD0B11">
        <w:t xml:space="preserve">输出多波段 </w:t>
      </w:r>
      <w:proofErr w:type="spellStart"/>
      <w:r w:rsidRPr="00AD0B11">
        <w:t>GeoTIFF</w:t>
      </w:r>
      <w:proofErr w:type="spellEnd"/>
    </w:p>
    <w:p w14:paraId="020FD515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346E3F33" w14:textId="77777777" w:rsidR="00AD0B11" w:rsidRPr="00AD0B11" w:rsidRDefault="00AD0B11">
      <w:pPr>
        <w:numPr>
          <w:ilvl w:val="0"/>
          <w:numId w:val="42"/>
        </w:numPr>
        <w:rPr>
          <w:rFonts w:hint="eastAsia"/>
        </w:rPr>
      </w:pPr>
      <w:r w:rsidRPr="00AD0B11">
        <w:t>SAFE 数据</w:t>
      </w:r>
    </w:p>
    <w:p w14:paraId="047B66B1" w14:textId="77777777" w:rsidR="00AD0B11" w:rsidRPr="00AD0B11" w:rsidRDefault="00AD0B11">
      <w:pPr>
        <w:numPr>
          <w:ilvl w:val="0"/>
          <w:numId w:val="42"/>
        </w:numPr>
        <w:rPr>
          <w:rFonts w:hint="eastAsia"/>
        </w:rPr>
      </w:pPr>
      <w:r w:rsidRPr="00AD0B11">
        <w:t>config/</w:t>
      </w:r>
      <w:proofErr w:type="spellStart"/>
      <w:r w:rsidRPr="00AD0B11">
        <w:t>preprocess.yaml</w:t>
      </w:r>
      <w:proofErr w:type="spellEnd"/>
    </w:p>
    <w:p w14:paraId="0D1F52A5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05B23C37" w14:textId="77777777" w:rsidR="00AD0B11" w:rsidRPr="00AD0B11" w:rsidRDefault="00AD0B11">
      <w:pPr>
        <w:numPr>
          <w:ilvl w:val="0"/>
          <w:numId w:val="43"/>
        </w:numPr>
        <w:rPr>
          <w:rFonts w:hint="eastAsia"/>
        </w:rPr>
      </w:pPr>
      <w:r w:rsidRPr="00AD0B11">
        <w:t>data/Sentinel2/</w:t>
      </w:r>
      <w:proofErr w:type="spellStart"/>
      <w:r w:rsidRPr="00AD0B11">
        <w:t>roi</w:t>
      </w:r>
      <w:proofErr w:type="spellEnd"/>
      <w:r w:rsidRPr="00AD0B11">
        <w:t>/*.</w:t>
      </w:r>
      <w:proofErr w:type="spellStart"/>
      <w:r w:rsidRPr="00AD0B11">
        <w:t>tif</w:t>
      </w:r>
      <w:proofErr w:type="spellEnd"/>
    </w:p>
    <w:p w14:paraId="21BCCD45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631B87E3" w14:textId="77777777" w:rsidR="00AD0B11" w:rsidRPr="00AD0B11" w:rsidRDefault="00AD0B11">
      <w:pPr>
        <w:numPr>
          <w:ilvl w:val="0"/>
          <w:numId w:val="44"/>
        </w:numPr>
        <w:rPr>
          <w:rFonts w:hint="eastAsia"/>
        </w:rPr>
      </w:pPr>
      <w:r w:rsidRPr="00AD0B11">
        <w:t>输出必须统一：</w:t>
      </w:r>
    </w:p>
    <w:p w14:paraId="3238F5AB" w14:textId="77777777" w:rsidR="00AD0B11" w:rsidRPr="00AD0B11" w:rsidRDefault="00AD0B11">
      <w:pPr>
        <w:numPr>
          <w:ilvl w:val="1"/>
          <w:numId w:val="44"/>
        </w:numPr>
        <w:rPr>
          <w:rFonts w:hint="eastAsia"/>
        </w:rPr>
      </w:pPr>
      <w:r w:rsidRPr="00AD0B11">
        <w:t>CRS一致</w:t>
      </w:r>
    </w:p>
    <w:p w14:paraId="4E3571AB" w14:textId="77777777" w:rsidR="00AD0B11" w:rsidRPr="00AD0B11" w:rsidRDefault="00AD0B11">
      <w:pPr>
        <w:numPr>
          <w:ilvl w:val="1"/>
          <w:numId w:val="44"/>
        </w:numPr>
        <w:rPr>
          <w:rFonts w:hint="eastAsia"/>
        </w:rPr>
      </w:pPr>
      <w:r w:rsidRPr="00AD0B11">
        <w:t>分辨率10m</w:t>
      </w:r>
    </w:p>
    <w:p w14:paraId="73569113" w14:textId="77777777" w:rsidR="00AD0B11" w:rsidRPr="00AD0B11" w:rsidRDefault="00AD0B11">
      <w:pPr>
        <w:numPr>
          <w:ilvl w:val="1"/>
          <w:numId w:val="44"/>
        </w:numPr>
        <w:rPr>
          <w:rFonts w:hint="eastAsia"/>
        </w:rPr>
      </w:pPr>
      <w:r w:rsidRPr="00AD0B11">
        <w:t>波段顺序固定（B02~B12）</w:t>
      </w:r>
    </w:p>
    <w:p w14:paraId="5B086B94" w14:textId="77777777" w:rsidR="00AD0B11" w:rsidRPr="00AD0B11" w:rsidRDefault="00AD0B11">
      <w:pPr>
        <w:numPr>
          <w:ilvl w:val="0"/>
          <w:numId w:val="44"/>
        </w:numPr>
        <w:rPr>
          <w:rFonts w:hint="eastAsia"/>
        </w:rPr>
      </w:pPr>
      <w:r w:rsidRPr="00AD0B11">
        <w:t>必须支持批处理（多个SAFE）</w:t>
      </w:r>
    </w:p>
    <w:p w14:paraId="6D13F956" w14:textId="77777777" w:rsidR="00AD0B11" w:rsidRPr="00AD0B11" w:rsidRDefault="00000000" w:rsidP="00AD0B11">
      <w:pPr>
        <w:rPr>
          <w:rFonts w:hint="eastAsia"/>
        </w:rPr>
      </w:pPr>
      <w:r>
        <w:pict w14:anchorId="0845541E">
          <v:rect id="_x0000_i1036" style="width:0;height:1.5pt" o:hralign="center" o:hrstd="t" o:hr="t" fillcolor="#a0a0a0" stroked="f"/>
        </w:pict>
      </w:r>
    </w:p>
    <w:p w14:paraId="325139A6" w14:textId="31849861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feature/（特征工程）</w:t>
      </w:r>
    </w:p>
    <w:p w14:paraId="711D743C" w14:textId="77777777" w:rsidR="00AD0B11" w:rsidRPr="00AD0B11" w:rsidRDefault="00000000" w:rsidP="00AD0B11">
      <w:pPr>
        <w:rPr>
          <w:rFonts w:hint="eastAsia"/>
        </w:rPr>
      </w:pPr>
      <w:r>
        <w:pict w14:anchorId="66B8A510">
          <v:rect id="_x0000_i1037" style="width:0;height:1.5pt" o:hralign="center" o:hrstd="t" o:hr="t" fillcolor="#a0a0a0" stroked="f"/>
        </w:pict>
      </w:r>
    </w:p>
    <w:p w14:paraId="12012752" w14:textId="77777777" w:rsidR="00AD0B11" w:rsidRPr="00AD0B11" w:rsidRDefault="00AD0B11" w:rsidP="00AD0B11">
      <w:pPr>
        <w:rPr>
          <w:rFonts w:hint="eastAsia"/>
        </w:rPr>
      </w:pPr>
      <w:r w:rsidRPr="00AD0B11">
        <w:t>extract.py</w:t>
      </w:r>
    </w:p>
    <w:p w14:paraId="514E42A4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425F5CDA" w14:textId="77777777" w:rsidR="00AD0B11" w:rsidRPr="00AD0B11" w:rsidRDefault="00AD0B11">
      <w:pPr>
        <w:numPr>
          <w:ilvl w:val="0"/>
          <w:numId w:val="45"/>
        </w:numPr>
        <w:rPr>
          <w:rFonts w:hint="eastAsia"/>
        </w:rPr>
      </w:pPr>
      <w:r w:rsidRPr="00AD0B11">
        <w:t>从 ROI 影像提取特征</w:t>
      </w:r>
    </w:p>
    <w:p w14:paraId="5F79F7C7" w14:textId="77777777" w:rsidR="00AD0B11" w:rsidRPr="00AD0B11" w:rsidRDefault="00AD0B11">
      <w:pPr>
        <w:numPr>
          <w:ilvl w:val="0"/>
          <w:numId w:val="45"/>
        </w:numPr>
        <w:rPr>
          <w:rFonts w:hint="eastAsia"/>
        </w:rPr>
      </w:pPr>
      <w:r w:rsidRPr="00AD0B11">
        <w:t>生成训练数据 samples.csv</w:t>
      </w:r>
    </w:p>
    <w:p w14:paraId="65236C4D" w14:textId="77777777" w:rsidR="00AD0B11" w:rsidRPr="00AD0B11" w:rsidRDefault="00AD0B11" w:rsidP="00AD0B11">
      <w:pPr>
        <w:rPr>
          <w:rFonts w:hint="eastAsia"/>
        </w:rPr>
      </w:pPr>
      <w:r w:rsidRPr="00AD0B11">
        <w:t>特征类型：</w:t>
      </w:r>
    </w:p>
    <w:p w14:paraId="1AFEAC1A" w14:textId="77777777" w:rsidR="00AD0B11" w:rsidRPr="00AD0B11" w:rsidRDefault="00AD0B11">
      <w:pPr>
        <w:numPr>
          <w:ilvl w:val="0"/>
          <w:numId w:val="46"/>
        </w:numPr>
        <w:rPr>
          <w:rFonts w:hint="eastAsia"/>
        </w:rPr>
      </w:pPr>
      <w:r w:rsidRPr="00AD0B11">
        <w:t>光谱特征（B2~B12）</w:t>
      </w:r>
    </w:p>
    <w:p w14:paraId="371D2B07" w14:textId="77777777" w:rsidR="00AD0B11" w:rsidRPr="00AD0B11" w:rsidRDefault="00AD0B11">
      <w:pPr>
        <w:numPr>
          <w:ilvl w:val="0"/>
          <w:numId w:val="46"/>
        </w:numPr>
        <w:rPr>
          <w:rFonts w:hint="eastAsia"/>
        </w:rPr>
      </w:pPr>
      <w:r w:rsidRPr="00AD0B11">
        <w:lastRenderedPageBreak/>
        <w:t>植被指数：</w:t>
      </w:r>
    </w:p>
    <w:p w14:paraId="75086D41" w14:textId="77777777" w:rsidR="00AD0B11" w:rsidRPr="00AD0B11" w:rsidRDefault="00AD0B11">
      <w:pPr>
        <w:numPr>
          <w:ilvl w:val="1"/>
          <w:numId w:val="46"/>
        </w:numPr>
        <w:rPr>
          <w:rFonts w:hint="eastAsia"/>
        </w:rPr>
      </w:pPr>
      <w:r w:rsidRPr="00AD0B11">
        <w:t>NDVI</w:t>
      </w:r>
    </w:p>
    <w:p w14:paraId="5F543BEA" w14:textId="77777777" w:rsidR="00AD0B11" w:rsidRPr="00AD0B11" w:rsidRDefault="00AD0B11">
      <w:pPr>
        <w:numPr>
          <w:ilvl w:val="1"/>
          <w:numId w:val="46"/>
        </w:numPr>
        <w:rPr>
          <w:rFonts w:hint="eastAsia"/>
        </w:rPr>
      </w:pPr>
      <w:r w:rsidRPr="00AD0B11">
        <w:t>EVI</w:t>
      </w:r>
    </w:p>
    <w:p w14:paraId="3D8B7007" w14:textId="77777777" w:rsidR="00AD0B11" w:rsidRPr="00AD0B11" w:rsidRDefault="00AD0B11">
      <w:pPr>
        <w:numPr>
          <w:ilvl w:val="1"/>
          <w:numId w:val="46"/>
        </w:numPr>
        <w:rPr>
          <w:rFonts w:hint="eastAsia"/>
        </w:rPr>
      </w:pPr>
      <w:r w:rsidRPr="00AD0B11">
        <w:t>NDWI</w:t>
      </w:r>
    </w:p>
    <w:p w14:paraId="2955853A" w14:textId="77777777" w:rsidR="00AD0B11" w:rsidRPr="00AD0B11" w:rsidRDefault="00AD0B11">
      <w:pPr>
        <w:numPr>
          <w:ilvl w:val="1"/>
          <w:numId w:val="46"/>
        </w:numPr>
        <w:rPr>
          <w:rFonts w:hint="eastAsia"/>
        </w:rPr>
      </w:pPr>
      <w:r w:rsidRPr="00AD0B11">
        <w:t>NDRE</w:t>
      </w:r>
    </w:p>
    <w:p w14:paraId="50E4BCE3" w14:textId="77777777" w:rsidR="00AD0B11" w:rsidRPr="00AD0B11" w:rsidRDefault="00AD0B11">
      <w:pPr>
        <w:numPr>
          <w:ilvl w:val="0"/>
          <w:numId w:val="46"/>
        </w:numPr>
        <w:rPr>
          <w:rFonts w:hint="eastAsia"/>
        </w:rPr>
      </w:pPr>
      <w:r w:rsidRPr="00AD0B11">
        <w:t>（可选）纹理特征</w:t>
      </w:r>
    </w:p>
    <w:p w14:paraId="722F40DB" w14:textId="77777777" w:rsidR="00AD0B11" w:rsidRPr="00AD0B11" w:rsidRDefault="00AD0B11">
      <w:pPr>
        <w:numPr>
          <w:ilvl w:val="0"/>
          <w:numId w:val="46"/>
        </w:numPr>
        <w:rPr>
          <w:rFonts w:hint="eastAsia"/>
        </w:rPr>
      </w:pPr>
      <w:r w:rsidRPr="00AD0B11">
        <w:t>（可选）地形特征（DEM）</w:t>
      </w:r>
    </w:p>
    <w:p w14:paraId="19D7FD15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0E14DB49" w14:textId="77777777" w:rsidR="00AD0B11" w:rsidRPr="00AD0B11" w:rsidRDefault="00AD0B11">
      <w:pPr>
        <w:numPr>
          <w:ilvl w:val="0"/>
          <w:numId w:val="47"/>
        </w:numPr>
        <w:rPr>
          <w:rFonts w:hint="eastAsia"/>
        </w:rPr>
      </w:pPr>
      <w:r w:rsidRPr="00AD0B11">
        <w:t>data/Sentinel2/</w:t>
      </w:r>
      <w:proofErr w:type="spellStart"/>
      <w:r w:rsidRPr="00AD0B11">
        <w:t>roi</w:t>
      </w:r>
      <w:proofErr w:type="spellEnd"/>
      <w:r w:rsidRPr="00AD0B11">
        <w:t>/*.</w:t>
      </w:r>
      <w:proofErr w:type="spellStart"/>
      <w:r w:rsidRPr="00AD0B11">
        <w:t>tif</w:t>
      </w:r>
      <w:proofErr w:type="spellEnd"/>
    </w:p>
    <w:p w14:paraId="512D2C07" w14:textId="77777777" w:rsidR="00AD0B11" w:rsidRPr="00AD0B11" w:rsidRDefault="00AD0B11">
      <w:pPr>
        <w:numPr>
          <w:ilvl w:val="0"/>
          <w:numId w:val="47"/>
        </w:numPr>
        <w:rPr>
          <w:rFonts w:hint="eastAsia"/>
        </w:rPr>
      </w:pPr>
      <w:r w:rsidRPr="00AD0B11">
        <w:t>data/inventory/</w:t>
      </w:r>
      <w:proofErr w:type="gramStart"/>
      <w:r w:rsidRPr="00AD0B11">
        <w:t>plots.*</w:t>
      </w:r>
      <w:proofErr w:type="gramEnd"/>
    </w:p>
    <w:p w14:paraId="4CFEDE56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68A46241" w14:textId="77777777" w:rsidR="00AD0B11" w:rsidRPr="00AD0B11" w:rsidRDefault="00AD0B11">
      <w:pPr>
        <w:numPr>
          <w:ilvl w:val="0"/>
          <w:numId w:val="48"/>
        </w:numPr>
        <w:rPr>
          <w:rFonts w:hint="eastAsia"/>
        </w:rPr>
      </w:pPr>
      <w:r w:rsidRPr="00AD0B11">
        <w:t>data/feature/samples.csv</w:t>
      </w:r>
    </w:p>
    <w:p w14:paraId="055A4FBA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74B14C90" w14:textId="77777777" w:rsidR="00AD0B11" w:rsidRPr="00AD0B11" w:rsidRDefault="00AD0B11">
      <w:pPr>
        <w:numPr>
          <w:ilvl w:val="0"/>
          <w:numId w:val="49"/>
        </w:numPr>
        <w:rPr>
          <w:rFonts w:hint="eastAsia"/>
        </w:rPr>
      </w:pPr>
      <w:r w:rsidRPr="00AD0B11">
        <w:t>每个样地对应一行</w:t>
      </w:r>
    </w:p>
    <w:p w14:paraId="50D320C7" w14:textId="77777777" w:rsidR="00AD0B11" w:rsidRPr="00AD0B11" w:rsidRDefault="00AD0B11">
      <w:pPr>
        <w:numPr>
          <w:ilvl w:val="0"/>
          <w:numId w:val="49"/>
        </w:numPr>
        <w:rPr>
          <w:rFonts w:hint="eastAsia"/>
        </w:rPr>
      </w:pPr>
      <w:r w:rsidRPr="00AD0B11">
        <w:t>必须包含：</w:t>
      </w:r>
    </w:p>
    <w:p w14:paraId="4E9D64DC" w14:textId="77777777" w:rsidR="00AD0B11" w:rsidRPr="00AD0B11" w:rsidRDefault="00AD0B11">
      <w:pPr>
        <w:numPr>
          <w:ilvl w:val="1"/>
          <w:numId w:val="49"/>
        </w:numPr>
        <w:rPr>
          <w:rFonts w:hint="eastAsia"/>
        </w:rPr>
      </w:pPr>
      <w:r w:rsidRPr="00AD0B11">
        <w:t>特征X</w:t>
      </w:r>
    </w:p>
    <w:p w14:paraId="07331B5A" w14:textId="77777777" w:rsidR="00AD0B11" w:rsidRPr="00AD0B11" w:rsidRDefault="00AD0B11">
      <w:pPr>
        <w:numPr>
          <w:ilvl w:val="1"/>
          <w:numId w:val="49"/>
        </w:numPr>
        <w:rPr>
          <w:rFonts w:hint="eastAsia"/>
        </w:rPr>
      </w:pPr>
      <w:r w:rsidRPr="00AD0B11">
        <w:t>标签y（蓄积量）</w:t>
      </w:r>
    </w:p>
    <w:p w14:paraId="4EACED7D" w14:textId="77777777" w:rsidR="00AD0B11" w:rsidRPr="00AD0B11" w:rsidRDefault="00AD0B11">
      <w:pPr>
        <w:numPr>
          <w:ilvl w:val="0"/>
          <w:numId w:val="49"/>
        </w:numPr>
        <w:rPr>
          <w:rFonts w:hint="eastAsia"/>
        </w:rPr>
      </w:pPr>
      <w:r w:rsidRPr="00AD0B11">
        <w:t>必须处理缺失值（</w:t>
      </w:r>
      <w:proofErr w:type="spellStart"/>
      <w:r w:rsidRPr="00AD0B11">
        <w:t>NaN</w:t>
      </w:r>
      <w:proofErr w:type="spellEnd"/>
      <w:r w:rsidRPr="00AD0B11">
        <w:t>）</w:t>
      </w:r>
    </w:p>
    <w:p w14:paraId="5B1FAB2D" w14:textId="77777777" w:rsidR="00AD0B11" w:rsidRPr="00AD0B11" w:rsidRDefault="00000000" w:rsidP="00AD0B11">
      <w:pPr>
        <w:rPr>
          <w:rFonts w:hint="eastAsia"/>
        </w:rPr>
      </w:pPr>
      <w:r>
        <w:pict w14:anchorId="54A1506C">
          <v:rect id="_x0000_i1038" style="width:0;height:1.5pt" o:hralign="center" o:hrstd="t" o:hr="t" fillcolor="#a0a0a0" stroked="f"/>
        </w:pict>
      </w:r>
    </w:p>
    <w:p w14:paraId="68F6C439" w14:textId="32A638D3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model/（模型）</w:t>
      </w:r>
    </w:p>
    <w:p w14:paraId="5DD2A79B" w14:textId="77777777" w:rsidR="00AD0B11" w:rsidRPr="00AD0B11" w:rsidRDefault="00000000" w:rsidP="00AD0B11">
      <w:pPr>
        <w:rPr>
          <w:rFonts w:hint="eastAsia"/>
        </w:rPr>
      </w:pPr>
      <w:r>
        <w:pict w14:anchorId="4B971181">
          <v:rect id="_x0000_i1039" style="width:0;height:1.5pt" o:hralign="center" o:hrstd="t" o:hr="t" fillcolor="#a0a0a0" stroked="f"/>
        </w:pict>
      </w:r>
    </w:p>
    <w:p w14:paraId="7574CA89" w14:textId="77777777" w:rsidR="00AD0B11" w:rsidRPr="00AD0B11" w:rsidRDefault="00AD0B11" w:rsidP="00AD0B11">
      <w:pPr>
        <w:rPr>
          <w:rFonts w:hint="eastAsia"/>
        </w:rPr>
      </w:pPr>
      <w:r w:rsidRPr="00AD0B11">
        <w:t>rf.py</w:t>
      </w:r>
    </w:p>
    <w:p w14:paraId="1C8AD2D2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14C68F3E" w14:textId="77777777" w:rsidR="00AD0B11" w:rsidRPr="00AD0B11" w:rsidRDefault="00AD0B11">
      <w:pPr>
        <w:numPr>
          <w:ilvl w:val="0"/>
          <w:numId w:val="50"/>
        </w:numPr>
        <w:rPr>
          <w:rFonts w:hint="eastAsia"/>
        </w:rPr>
      </w:pPr>
      <w:r w:rsidRPr="00AD0B11">
        <w:t>随机森林训练</w:t>
      </w:r>
    </w:p>
    <w:p w14:paraId="207205E8" w14:textId="77777777" w:rsidR="00AD0B11" w:rsidRPr="00AD0B11" w:rsidRDefault="00AD0B11">
      <w:pPr>
        <w:numPr>
          <w:ilvl w:val="0"/>
          <w:numId w:val="50"/>
        </w:numPr>
        <w:rPr>
          <w:rFonts w:hint="eastAsia"/>
        </w:rPr>
      </w:pPr>
      <w:r w:rsidRPr="00AD0B11">
        <w:t>精度评估（R² / RMSE）</w:t>
      </w:r>
    </w:p>
    <w:p w14:paraId="51595A97" w14:textId="77777777" w:rsidR="00AD0B11" w:rsidRPr="00AD0B11" w:rsidRDefault="00AD0B11">
      <w:pPr>
        <w:numPr>
          <w:ilvl w:val="0"/>
          <w:numId w:val="50"/>
        </w:numPr>
        <w:rPr>
          <w:rFonts w:hint="eastAsia"/>
        </w:rPr>
      </w:pPr>
      <w:r w:rsidRPr="00AD0B11">
        <w:t>特征重要性分析</w:t>
      </w:r>
    </w:p>
    <w:p w14:paraId="6BF52D5E" w14:textId="77777777" w:rsidR="00AD0B11" w:rsidRPr="00AD0B11" w:rsidRDefault="00AD0B11">
      <w:pPr>
        <w:numPr>
          <w:ilvl w:val="0"/>
          <w:numId w:val="50"/>
        </w:numPr>
        <w:rPr>
          <w:rFonts w:hint="eastAsia"/>
        </w:rPr>
      </w:pPr>
      <w:r w:rsidRPr="00AD0B11">
        <w:lastRenderedPageBreak/>
        <w:t>SHAP解释（可选）</w:t>
      </w:r>
    </w:p>
    <w:p w14:paraId="37DA592C" w14:textId="77777777" w:rsidR="00AD0B11" w:rsidRPr="00AD0B11" w:rsidRDefault="00AD0B11" w:rsidP="00AD0B11">
      <w:pPr>
        <w:rPr>
          <w:rFonts w:hint="eastAsia"/>
        </w:rPr>
      </w:pPr>
      <w:r w:rsidRPr="00AD0B11">
        <w:t>输入：</w:t>
      </w:r>
    </w:p>
    <w:p w14:paraId="4E9BC7B9" w14:textId="77777777" w:rsidR="00AD0B11" w:rsidRPr="00AD0B11" w:rsidRDefault="00AD0B11">
      <w:pPr>
        <w:numPr>
          <w:ilvl w:val="0"/>
          <w:numId w:val="51"/>
        </w:numPr>
        <w:rPr>
          <w:rFonts w:hint="eastAsia"/>
        </w:rPr>
      </w:pPr>
      <w:r w:rsidRPr="00AD0B11">
        <w:t>data/feature/samples.csv</w:t>
      </w:r>
    </w:p>
    <w:p w14:paraId="4949DCC6" w14:textId="77777777" w:rsidR="00AD0B11" w:rsidRPr="00AD0B11" w:rsidRDefault="00AD0B11" w:rsidP="00AD0B11">
      <w:pPr>
        <w:rPr>
          <w:rFonts w:hint="eastAsia"/>
        </w:rPr>
      </w:pPr>
      <w:r w:rsidRPr="00AD0B11">
        <w:t>输出：</w:t>
      </w:r>
    </w:p>
    <w:p w14:paraId="31A7663B" w14:textId="77777777" w:rsidR="00AD0B11" w:rsidRPr="00AD0B11" w:rsidRDefault="00AD0B11">
      <w:pPr>
        <w:numPr>
          <w:ilvl w:val="0"/>
          <w:numId w:val="52"/>
        </w:numPr>
        <w:rPr>
          <w:rFonts w:hint="eastAsia"/>
        </w:rPr>
      </w:pPr>
      <w:r w:rsidRPr="00AD0B11">
        <w:t>data/result/</w:t>
      </w:r>
      <w:proofErr w:type="spellStart"/>
      <w:r w:rsidRPr="00AD0B11">
        <w:t>model.pkl</w:t>
      </w:r>
      <w:proofErr w:type="spellEnd"/>
    </w:p>
    <w:p w14:paraId="7E09B827" w14:textId="77777777" w:rsidR="00AD0B11" w:rsidRPr="00AD0B11" w:rsidRDefault="00AD0B11">
      <w:pPr>
        <w:numPr>
          <w:ilvl w:val="0"/>
          <w:numId w:val="52"/>
        </w:numPr>
        <w:rPr>
          <w:rFonts w:hint="eastAsia"/>
        </w:rPr>
      </w:pPr>
      <w:r w:rsidRPr="00AD0B11">
        <w:t>data/result/metrics.txt</w:t>
      </w:r>
    </w:p>
    <w:p w14:paraId="55EA9E63" w14:textId="77777777" w:rsidR="00AD0B11" w:rsidRPr="00AD0B11" w:rsidRDefault="00AD0B11">
      <w:pPr>
        <w:numPr>
          <w:ilvl w:val="0"/>
          <w:numId w:val="52"/>
        </w:numPr>
        <w:rPr>
          <w:rFonts w:hint="eastAsia"/>
        </w:rPr>
      </w:pPr>
      <w:r w:rsidRPr="00AD0B11">
        <w:t>data/result/feature_importance.csv</w:t>
      </w:r>
    </w:p>
    <w:p w14:paraId="24CB1D4C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1F2FC494" w14:textId="77777777" w:rsidR="00AD0B11" w:rsidRPr="00AD0B11" w:rsidRDefault="00AD0B11">
      <w:pPr>
        <w:numPr>
          <w:ilvl w:val="0"/>
          <w:numId w:val="53"/>
        </w:numPr>
        <w:rPr>
          <w:rFonts w:hint="eastAsia"/>
        </w:rPr>
      </w:pPr>
      <w:r w:rsidRPr="00AD0B11">
        <w:t>必须划分训练集/测试集</w:t>
      </w:r>
    </w:p>
    <w:p w14:paraId="06951EB0" w14:textId="77777777" w:rsidR="00AD0B11" w:rsidRPr="00AD0B11" w:rsidRDefault="00AD0B11">
      <w:pPr>
        <w:numPr>
          <w:ilvl w:val="0"/>
          <w:numId w:val="53"/>
        </w:numPr>
        <w:rPr>
          <w:rFonts w:hint="eastAsia"/>
        </w:rPr>
      </w:pPr>
      <w:r w:rsidRPr="00AD0B11">
        <w:t>必须输出评估指标</w:t>
      </w:r>
    </w:p>
    <w:p w14:paraId="21C6ECE7" w14:textId="77777777" w:rsidR="00AD0B11" w:rsidRPr="00AD0B11" w:rsidRDefault="00AD0B11">
      <w:pPr>
        <w:numPr>
          <w:ilvl w:val="0"/>
          <w:numId w:val="53"/>
        </w:numPr>
        <w:rPr>
          <w:rFonts w:hint="eastAsia"/>
        </w:rPr>
      </w:pPr>
      <w:r w:rsidRPr="00AD0B11">
        <w:t>必须支持复现（随机种子固定）</w:t>
      </w:r>
    </w:p>
    <w:p w14:paraId="677B1EC6" w14:textId="77777777" w:rsidR="00AD0B11" w:rsidRPr="00AD0B11" w:rsidRDefault="00000000" w:rsidP="00AD0B11">
      <w:pPr>
        <w:rPr>
          <w:rFonts w:hint="eastAsia"/>
        </w:rPr>
      </w:pPr>
      <w:r>
        <w:pict w14:anchorId="7D876CA2">
          <v:rect id="_x0000_i1040" style="width:0;height:1.5pt" o:hralign="center" o:hrstd="t" o:hr="t" fillcolor="#a0a0a0" stroked="f"/>
        </w:pict>
      </w:r>
    </w:p>
    <w:p w14:paraId="79588F5B" w14:textId="30E3BED2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utils/（</w:t>
      </w:r>
      <w:r w:rsidRPr="00912DAC">
        <w:rPr>
          <w:rFonts w:hint="eastAsia"/>
        </w:rPr>
        <w:t>通用</w:t>
      </w:r>
      <w:r w:rsidRPr="00AD0B11">
        <w:t>工具）</w:t>
      </w:r>
    </w:p>
    <w:p w14:paraId="558098CF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417315B1" w14:textId="77777777" w:rsidR="00AD0B11" w:rsidRPr="00AD0B11" w:rsidRDefault="00AD0B11">
      <w:pPr>
        <w:numPr>
          <w:ilvl w:val="0"/>
          <w:numId w:val="54"/>
        </w:numPr>
        <w:rPr>
          <w:rFonts w:hint="eastAsia"/>
        </w:rPr>
      </w:pPr>
      <w:r w:rsidRPr="00AD0B11">
        <w:t>日志记录</w:t>
      </w:r>
    </w:p>
    <w:p w14:paraId="7713EEA1" w14:textId="77777777" w:rsidR="00AD0B11" w:rsidRPr="00AD0B11" w:rsidRDefault="00AD0B11">
      <w:pPr>
        <w:numPr>
          <w:ilvl w:val="0"/>
          <w:numId w:val="54"/>
        </w:numPr>
        <w:rPr>
          <w:rFonts w:hint="eastAsia"/>
        </w:rPr>
      </w:pPr>
      <w:r w:rsidRPr="00AD0B11">
        <w:t>配置读取</w:t>
      </w:r>
    </w:p>
    <w:p w14:paraId="52B693B1" w14:textId="77777777" w:rsidR="00AD0B11" w:rsidRPr="00AD0B11" w:rsidRDefault="00AD0B11">
      <w:pPr>
        <w:numPr>
          <w:ilvl w:val="0"/>
          <w:numId w:val="54"/>
        </w:numPr>
        <w:rPr>
          <w:rFonts w:hint="eastAsia"/>
        </w:rPr>
      </w:pPr>
      <w:r w:rsidRPr="00AD0B11">
        <w:t>通用函数（路径、IO等）</w:t>
      </w:r>
    </w:p>
    <w:p w14:paraId="414CDB39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3C82DF17" w14:textId="77777777" w:rsidR="00AD0B11" w:rsidRPr="00AD0B11" w:rsidRDefault="00AD0B11">
      <w:pPr>
        <w:numPr>
          <w:ilvl w:val="0"/>
          <w:numId w:val="55"/>
        </w:numPr>
        <w:rPr>
          <w:rFonts w:hint="eastAsia"/>
        </w:rPr>
      </w:pPr>
      <w:r w:rsidRPr="00AD0B11">
        <w:t>所有模块禁止重复实现工具函数</w:t>
      </w:r>
    </w:p>
    <w:p w14:paraId="03B556D7" w14:textId="77777777" w:rsidR="00AD0B11" w:rsidRPr="00AD0B11" w:rsidRDefault="00AD0B11">
      <w:pPr>
        <w:numPr>
          <w:ilvl w:val="0"/>
          <w:numId w:val="55"/>
        </w:numPr>
        <w:rPr>
          <w:rFonts w:hint="eastAsia"/>
        </w:rPr>
      </w:pPr>
      <w:r w:rsidRPr="00AD0B11">
        <w:t>所有日志必须统一格式输出</w:t>
      </w:r>
    </w:p>
    <w:p w14:paraId="5ED135A5" w14:textId="77777777" w:rsidR="00AD0B11" w:rsidRPr="00AD0B11" w:rsidRDefault="00000000" w:rsidP="00AD0B11">
      <w:pPr>
        <w:rPr>
          <w:rFonts w:hint="eastAsia"/>
        </w:rPr>
      </w:pPr>
      <w:r>
        <w:pict w14:anchorId="4F5F7CD6">
          <v:rect id="_x0000_i1041" style="width:0;height:1.5pt" o:hralign="center" o:hrstd="t" o:hr="t" fillcolor="#a0a0a0" stroked="f"/>
        </w:pict>
      </w:r>
    </w:p>
    <w:p w14:paraId="1B03D5FB" w14:textId="77777777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main.py（主入口）</w:t>
      </w:r>
    </w:p>
    <w:p w14:paraId="7D34CC41" w14:textId="77777777" w:rsidR="00AD0B11" w:rsidRPr="00AD0B11" w:rsidRDefault="00AD0B11" w:rsidP="00AD0B11">
      <w:pPr>
        <w:rPr>
          <w:rFonts w:hint="eastAsia"/>
        </w:rPr>
      </w:pPr>
      <w:r w:rsidRPr="00AD0B11">
        <w:t>功能：</w:t>
      </w:r>
    </w:p>
    <w:p w14:paraId="6D8CE427" w14:textId="77777777" w:rsidR="00AD0B11" w:rsidRPr="00AD0B11" w:rsidRDefault="00AD0B11">
      <w:pPr>
        <w:numPr>
          <w:ilvl w:val="0"/>
          <w:numId w:val="56"/>
        </w:numPr>
        <w:rPr>
          <w:rFonts w:hint="eastAsia"/>
        </w:rPr>
      </w:pPr>
      <w:r w:rsidRPr="00AD0B11">
        <w:t>控制整个流程执行顺序：</w:t>
      </w:r>
    </w:p>
    <w:p w14:paraId="5119A6D3" w14:textId="77777777" w:rsidR="00AD0B11" w:rsidRPr="00AD0B11" w:rsidRDefault="00AD0B11" w:rsidP="00AD0B11">
      <w:pPr>
        <w:rPr>
          <w:rFonts w:hint="eastAsia"/>
        </w:rPr>
      </w:pPr>
      <w:r w:rsidRPr="00AD0B11">
        <w:t>下载 → 解压 → 预处理 → 特征提取 → 建模</w:t>
      </w:r>
    </w:p>
    <w:p w14:paraId="6021D3D4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0CC84A6E" w14:textId="77777777" w:rsidR="00AD0B11" w:rsidRPr="00AD0B11" w:rsidRDefault="00AD0B11">
      <w:pPr>
        <w:numPr>
          <w:ilvl w:val="0"/>
          <w:numId w:val="57"/>
        </w:numPr>
        <w:rPr>
          <w:rFonts w:hint="eastAsia"/>
        </w:rPr>
      </w:pPr>
      <w:r w:rsidRPr="00AD0B11">
        <w:lastRenderedPageBreak/>
        <w:t>各步骤可独立开关</w:t>
      </w:r>
    </w:p>
    <w:p w14:paraId="7ADC0C57" w14:textId="77777777" w:rsidR="00AD0B11" w:rsidRPr="00AD0B11" w:rsidRDefault="00AD0B11">
      <w:pPr>
        <w:numPr>
          <w:ilvl w:val="0"/>
          <w:numId w:val="57"/>
        </w:numPr>
        <w:rPr>
          <w:rFonts w:hint="eastAsia"/>
        </w:rPr>
      </w:pPr>
      <w:r w:rsidRPr="00AD0B11">
        <w:t>支持断点续跑</w:t>
      </w:r>
    </w:p>
    <w:p w14:paraId="66D25027" w14:textId="77777777" w:rsidR="00AD0B11" w:rsidRPr="00AD0B11" w:rsidRDefault="00AD0B11">
      <w:pPr>
        <w:numPr>
          <w:ilvl w:val="0"/>
          <w:numId w:val="57"/>
        </w:numPr>
        <w:rPr>
          <w:rFonts w:hint="eastAsia"/>
        </w:rPr>
      </w:pPr>
      <w:r w:rsidRPr="00AD0B11">
        <w:t>禁止硬编码路径</w:t>
      </w:r>
    </w:p>
    <w:p w14:paraId="2D59CD66" w14:textId="77777777" w:rsidR="00AD0B11" w:rsidRPr="00AD0B11" w:rsidRDefault="00000000" w:rsidP="00AD0B11">
      <w:pPr>
        <w:rPr>
          <w:rFonts w:hint="eastAsia"/>
        </w:rPr>
      </w:pPr>
      <w:r>
        <w:pict w14:anchorId="1D44EC7F">
          <v:rect id="_x0000_i1042" style="width:0;height:1.5pt" o:hralign="center" o:hrstd="t" o:hr="t" fillcolor="#a0a0a0" stroked="f"/>
        </w:pict>
      </w:r>
    </w:p>
    <w:p w14:paraId="692984BD" w14:textId="1C893141" w:rsidR="00AD0B11" w:rsidRPr="00AD0B11" w:rsidRDefault="00AD0B11" w:rsidP="00AD0B11">
      <w:pPr>
        <w:rPr>
          <w:rFonts w:hint="eastAsia"/>
          <w:b/>
          <w:bCs/>
        </w:rPr>
      </w:pPr>
      <w:r w:rsidRPr="00AD0B11">
        <w:rPr>
          <w:b/>
          <w:bCs/>
        </w:rPr>
        <w:t>3.3 data 目录</w:t>
      </w:r>
    </w:p>
    <w:p w14:paraId="78D639D2" w14:textId="77777777" w:rsidR="00AD0B11" w:rsidRPr="00AD0B11" w:rsidRDefault="00000000" w:rsidP="00AD0B11">
      <w:pPr>
        <w:rPr>
          <w:rFonts w:hint="eastAsia"/>
        </w:rPr>
      </w:pPr>
      <w:r>
        <w:pict w14:anchorId="783173F0">
          <v:rect id="_x0000_i1043" style="width:0;height:1.5pt" o:hralign="center" o:hrstd="t" o:hr="t" fillcolor="#a0a0a0" stroked="f"/>
        </w:pict>
      </w:r>
    </w:p>
    <w:p w14:paraId="4D753476" w14:textId="77777777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inventory/（样地数据）</w:t>
      </w:r>
    </w:p>
    <w:p w14:paraId="246A606C" w14:textId="77777777" w:rsidR="00AD0B11" w:rsidRPr="00AD0B11" w:rsidRDefault="00AD0B11" w:rsidP="00AD0B11">
      <w:pPr>
        <w:rPr>
          <w:rFonts w:hint="eastAsia"/>
        </w:rPr>
      </w:pPr>
      <w:r w:rsidRPr="00AD0B11">
        <w:t>inventory.xlsx     # 样地属性数据（包含蓄积量）</w:t>
      </w:r>
    </w:p>
    <w:p w14:paraId="2001C2A3" w14:textId="77777777" w:rsidR="00AD0B11" w:rsidRPr="00AD0B11" w:rsidRDefault="00AD0B11" w:rsidP="00AD0B11">
      <w:pPr>
        <w:rPr>
          <w:rFonts w:hint="eastAsia"/>
        </w:rPr>
      </w:pPr>
      <w:proofErr w:type="spellStart"/>
      <w:r w:rsidRPr="00AD0B11">
        <w:t>plots.shp</w:t>
      </w:r>
      <w:proofErr w:type="spellEnd"/>
      <w:r w:rsidRPr="00AD0B11">
        <w:t xml:space="preserve">          # 样地空间数据（推荐）</w:t>
      </w:r>
    </w:p>
    <w:p w14:paraId="7E94B1EA" w14:textId="77777777" w:rsidR="00AD0B11" w:rsidRPr="00AD0B11" w:rsidRDefault="00AD0B11" w:rsidP="00AD0B11">
      <w:pPr>
        <w:rPr>
          <w:rFonts w:hint="eastAsia"/>
        </w:rPr>
      </w:pPr>
      <w:proofErr w:type="spellStart"/>
      <w:r w:rsidRPr="00AD0B11">
        <w:t>plots.geojson</w:t>
      </w:r>
      <w:proofErr w:type="spellEnd"/>
      <w:r w:rsidRPr="00AD0B11">
        <w:t xml:space="preserve">      # 可选格式</w:t>
      </w:r>
    </w:p>
    <w:p w14:paraId="297A61E2" w14:textId="77777777" w:rsidR="00AD0B11" w:rsidRPr="00AD0B11" w:rsidRDefault="00AD0B11" w:rsidP="00AD0B11">
      <w:pPr>
        <w:rPr>
          <w:rFonts w:hint="eastAsia"/>
        </w:rPr>
      </w:pPr>
      <w:r w:rsidRPr="00AD0B11">
        <w:t>字段要求：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751"/>
      </w:tblGrid>
      <w:tr w:rsidR="00AD0B11" w:rsidRPr="00AD0B11" w14:paraId="0F489C98" w14:textId="77777777" w:rsidTr="00AD0B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9E8F3" w14:textId="77777777" w:rsidR="00AD0B11" w:rsidRPr="00AD0B11" w:rsidRDefault="00AD0B11" w:rsidP="00AD0B11">
            <w:pPr>
              <w:rPr>
                <w:rFonts w:hint="eastAsia"/>
              </w:rPr>
            </w:pPr>
            <w:r w:rsidRPr="00AD0B11">
              <w:t>字段名</w:t>
            </w:r>
          </w:p>
        </w:tc>
        <w:tc>
          <w:tcPr>
            <w:tcW w:w="0" w:type="auto"/>
            <w:vAlign w:val="center"/>
            <w:hideMark/>
          </w:tcPr>
          <w:p w14:paraId="323AA7EA" w14:textId="77777777" w:rsidR="00AD0B11" w:rsidRPr="00AD0B11" w:rsidRDefault="00AD0B11" w:rsidP="00AD0B11">
            <w:pPr>
              <w:rPr>
                <w:rFonts w:hint="eastAsia"/>
              </w:rPr>
            </w:pPr>
            <w:r w:rsidRPr="00AD0B11">
              <w:t>含义</w:t>
            </w:r>
          </w:p>
        </w:tc>
      </w:tr>
      <w:tr w:rsidR="00AD0B11" w:rsidRPr="00AD0B11" w14:paraId="2E58E32A" w14:textId="77777777" w:rsidTr="00AD0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2BDD" w14:textId="77777777" w:rsidR="00AD0B11" w:rsidRPr="00AD0B11" w:rsidRDefault="00AD0B11" w:rsidP="00AD0B11">
            <w:pPr>
              <w:rPr>
                <w:rFonts w:hint="eastAsia"/>
              </w:rPr>
            </w:pPr>
            <w:r w:rsidRPr="00AD0B11">
              <w:t>id</w:t>
            </w:r>
          </w:p>
        </w:tc>
        <w:tc>
          <w:tcPr>
            <w:tcW w:w="0" w:type="auto"/>
            <w:vAlign w:val="center"/>
            <w:hideMark/>
          </w:tcPr>
          <w:p w14:paraId="3B1BA36A" w14:textId="77777777" w:rsidR="00AD0B11" w:rsidRPr="00AD0B11" w:rsidRDefault="00AD0B11" w:rsidP="00AD0B11">
            <w:pPr>
              <w:rPr>
                <w:rFonts w:hint="eastAsia"/>
              </w:rPr>
            </w:pPr>
            <w:r w:rsidRPr="00AD0B11">
              <w:t>样地编号</w:t>
            </w:r>
          </w:p>
        </w:tc>
      </w:tr>
      <w:tr w:rsidR="00AD0B11" w:rsidRPr="00AD0B11" w14:paraId="31FED88B" w14:textId="77777777" w:rsidTr="00AD0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8AF1" w14:textId="77777777" w:rsidR="00AD0B11" w:rsidRPr="00AD0B11" w:rsidRDefault="00AD0B11" w:rsidP="00AD0B11">
            <w:pPr>
              <w:rPr>
                <w:rFonts w:hint="eastAsia"/>
              </w:rPr>
            </w:pPr>
            <w:r w:rsidRPr="00AD0B11">
              <w:t>volume</w:t>
            </w:r>
          </w:p>
        </w:tc>
        <w:tc>
          <w:tcPr>
            <w:tcW w:w="0" w:type="auto"/>
            <w:vAlign w:val="center"/>
            <w:hideMark/>
          </w:tcPr>
          <w:p w14:paraId="2651FA5F" w14:textId="77777777" w:rsidR="00AD0B11" w:rsidRPr="00AD0B11" w:rsidRDefault="00AD0B11" w:rsidP="00AD0B11">
            <w:pPr>
              <w:rPr>
                <w:rFonts w:hint="eastAsia"/>
              </w:rPr>
            </w:pPr>
            <w:r w:rsidRPr="00AD0B11">
              <w:t>蓄积量（m³/ha）</w:t>
            </w:r>
          </w:p>
        </w:tc>
      </w:tr>
      <w:tr w:rsidR="00AD0B11" w:rsidRPr="00AD0B11" w14:paraId="77F5FA92" w14:textId="77777777" w:rsidTr="00AD0B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11A8" w14:textId="77777777" w:rsidR="00AD0B11" w:rsidRPr="00AD0B11" w:rsidRDefault="00AD0B11" w:rsidP="00AD0B11">
            <w:pPr>
              <w:rPr>
                <w:rFonts w:hint="eastAsia"/>
              </w:rPr>
            </w:pPr>
            <w:r w:rsidRPr="00AD0B11">
              <w:t>geometry</w:t>
            </w:r>
          </w:p>
        </w:tc>
        <w:tc>
          <w:tcPr>
            <w:tcW w:w="0" w:type="auto"/>
            <w:vAlign w:val="center"/>
            <w:hideMark/>
          </w:tcPr>
          <w:p w14:paraId="01A0269D" w14:textId="77777777" w:rsidR="00AD0B11" w:rsidRPr="00AD0B11" w:rsidRDefault="00AD0B11" w:rsidP="00AD0B11">
            <w:pPr>
              <w:rPr>
                <w:rFonts w:hint="eastAsia"/>
              </w:rPr>
            </w:pPr>
            <w:r w:rsidRPr="00AD0B11">
              <w:t>空间位置</w:t>
            </w:r>
          </w:p>
        </w:tc>
      </w:tr>
    </w:tbl>
    <w:p w14:paraId="329AB352" w14:textId="77777777" w:rsidR="00AD0B11" w:rsidRPr="00AD0B11" w:rsidRDefault="00AD0B11" w:rsidP="00AD0B11">
      <w:pPr>
        <w:rPr>
          <w:rFonts w:hint="eastAsia"/>
        </w:rPr>
      </w:pPr>
      <w:r w:rsidRPr="00AD0B11">
        <w:t>要求：</w:t>
      </w:r>
    </w:p>
    <w:p w14:paraId="73DE0E9A" w14:textId="77777777" w:rsidR="00AD0B11" w:rsidRPr="00AD0B11" w:rsidRDefault="00AD0B11">
      <w:pPr>
        <w:numPr>
          <w:ilvl w:val="0"/>
          <w:numId w:val="58"/>
        </w:numPr>
        <w:rPr>
          <w:rFonts w:hint="eastAsia"/>
        </w:rPr>
      </w:pPr>
      <w:r w:rsidRPr="00AD0B11">
        <w:t>坐标系必须明确（建议WGS84或UTM）</w:t>
      </w:r>
    </w:p>
    <w:p w14:paraId="28E32488" w14:textId="77777777" w:rsidR="00AD0B11" w:rsidRPr="00AD0B11" w:rsidRDefault="00AD0B11">
      <w:pPr>
        <w:numPr>
          <w:ilvl w:val="0"/>
          <w:numId w:val="58"/>
        </w:numPr>
        <w:rPr>
          <w:rFonts w:hint="eastAsia"/>
        </w:rPr>
      </w:pPr>
      <w:r w:rsidRPr="00AD0B11">
        <w:t>属性表必须包含蓄积量字段</w:t>
      </w:r>
    </w:p>
    <w:p w14:paraId="2CFD2F2D" w14:textId="77777777" w:rsidR="00AD0B11" w:rsidRPr="00AD0B11" w:rsidRDefault="00000000" w:rsidP="00AD0B11">
      <w:pPr>
        <w:rPr>
          <w:rFonts w:hint="eastAsia"/>
        </w:rPr>
      </w:pPr>
      <w:r>
        <w:pict w14:anchorId="1C39BA0C">
          <v:rect id="_x0000_i1044" style="width:0;height:1.5pt" o:hralign="center" o:hrstd="t" o:hr="t" fillcolor="#a0a0a0" stroked="f"/>
        </w:pict>
      </w:r>
    </w:p>
    <w:p w14:paraId="0807ACEA" w14:textId="77777777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Sentinel2/</w:t>
      </w:r>
    </w:p>
    <w:p w14:paraId="29813F23" w14:textId="77777777" w:rsidR="00AD0B11" w:rsidRPr="00AD0B11" w:rsidRDefault="00AD0B11" w:rsidP="00AD0B11">
      <w:pPr>
        <w:rPr>
          <w:rFonts w:hint="eastAsia"/>
        </w:rPr>
      </w:pPr>
      <w:r w:rsidRPr="00AD0B11">
        <w:t>zip/        # 原始压缩包（下载）</w:t>
      </w:r>
    </w:p>
    <w:p w14:paraId="5E5FE90C" w14:textId="77777777" w:rsidR="00AD0B11" w:rsidRPr="00AD0B11" w:rsidRDefault="00AD0B11" w:rsidP="00AD0B11">
      <w:pPr>
        <w:rPr>
          <w:rFonts w:hint="eastAsia"/>
        </w:rPr>
      </w:pPr>
      <w:r w:rsidRPr="00AD0B11">
        <w:t>SAFE/       # 解压数据</w:t>
      </w:r>
    </w:p>
    <w:p w14:paraId="207C4834" w14:textId="77777777" w:rsidR="00AD0B11" w:rsidRPr="00AD0B11" w:rsidRDefault="00AD0B11" w:rsidP="00AD0B11">
      <w:pPr>
        <w:rPr>
          <w:rFonts w:hint="eastAsia"/>
        </w:rPr>
      </w:pPr>
      <w:proofErr w:type="spellStart"/>
      <w:r w:rsidRPr="00AD0B11">
        <w:t>roi</w:t>
      </w:r>
      <w:proofErr w:type="spellEnd"/>
      <w:r w:rsidRPr="00AD0B11">
        <w:t>/        # 裁剪后影像（建模用）</w:t>
      </w:r>
    </w:p>
    <w:p w14:paraId="5AEABA5F" w14:textId="77777777" w:rsidR="00AD0B11" w:rsidRPr="00AD0B11" w:rsidRDefault="00AD0B11" w:rsidP="00AD0B11">
      <w:pPr>
        <w:rPr>
          <w:rFonts w:hint="eastAsia"/>
        </w:rPr>
      </w:pPr>
      <w:r w:rsidRPr="00AD0B11">
        <w:t>indices/    # 指数影像（可选）</w:t>
      </w:r>
    </w:p>
    <w:p w14:paraId="79FCB349" w14:textId="77777777" w:rsidR="00AD0B11" w:rsidRPr="00AD0B11" w:rsidRDefault="00000000" w:rsidP="00AD0B11">
      <w:pPr>
        <w:rPr>
          <w:rFonts w:hint="eastAsia"/>
        </w:rPr>
      </w:pPr>
      <w:r>
        <w:pict w14:anchorId="6DA31B93">
          <v:rect id="_x0000_i1045" style="width:0;height:1.5pt" o:hralign="center" o:hrstd="t" o:hr="t" fillcolor="#a0a0a0" stroked="f"/>
        </w:pict>
      </w:r>
    </w:p>
    <w:p w14:paraId="6E77037C" w14:textId="77777777" w:rsidR="00AD0B11" w:rsidRPr="00AD0B11" w:rsidRDefault="00AD0B11" w:rsidP="00AD0B11">
      <w:pPr>
        <w:rPr>
          <w:rFonts w:hint="eastAsia"/>
        </w:rPr>
      </w:pPr>
      <w:r w:rsidRPr="00AD0B11">
        <w:lastRenderedPageBreak/>
        <w:t>zip/</w:t>
      </w:r>
    </w:p>
    <w:p w14:paraId="66CD9193" w14:textId="77777777" w:rsidR="00AD0B11" w:rsidRPr="00AD0B11" w:rsidRDefault="00AD0B11">
      <w:pPr>
        <w:numPr>
          <w:ilvl w:val="0"/>
          <w:numId w:val="59"/>
        </w:numPr>
        <w:rPr>
          <w:rFonts w:hint="eastAsia"/>
        </w:rPr>
      </w:pPr>
      <w:r w:rsidRPr="00AD0B11">
        <w:t>存放原始下载数据</w:t>
      </w:r>
    </w:p>
    <w:p w14:paraId="77569309" w14:textId="77777777" w:rsidR="00AD0B11" w:rsidRPr="00AD0B11" w:rsidRDefault="00AD0B11">
      <w:pPr>
        <w:numPr>
          <w:ilvl w:val="0"/>
          <w:numId w:val="59"/>
        </w:numPr>
        <w:rPr>
          <w:rFonts w:hint="eastAsia"/>
        </w:rPr>
      </w:pPr>
      <w:r w:rsidRPr="00AD0B11">
        <w:t>文件格式：.zip</w:t>
      </w:r>
    </w:p>
    <w:p w14:paraId="4F53A9EB" w14:textId="77777777" w:rsidR="00AD0B11" w:rsidRPr="00AD0B11" w:rsidRDefault="00000000" w:rsidP="00AD0B11">
      <w:pPr>
        <w:rPr>
          <w:rFonts w:hint="eastAsia"/>
        </w:rPr>
      </w:pPr>
      <w:r>
        <w:pict w14:anchorId="2565BF9B">
          <v:rect id="_x0000_i1046" style="width:0;height:1.5pt" o:hralign="center" o:hrstd="t" o:hr="t" fillcolor="#a0a0a0" stroked="f"/>
        </w:pict>
      </w:r>
    </w:p>
    <w:p w14:paraId="57AA7AB4" w14:textId="77777777" w:rsidR="00AD0B11" w:rsidRPr="00AD0B11" w:rsidRDefault="00AD0B11" w:rsidP="00AD0B11">
      <w:pPr>
        <w:rPr>
          <w:rFonts w:hint="eastAsia"/>
        </w:rPr>
      </w:pPr>
      <w:r w:rsidRPr="00AD0B11">
        <w:t>SAFE/</w:t>
      </w:r>
    </w:p>
    <w:p w14:paraId="42323F88" w14:textId="77777777" w:rsidR="00AD0B11" w:rsidRPr="00AD0B11" w:rsidRDefault="00AD0B11">
      <w:pPr>
        <w:numPr>
          <w:ilvl w:val="0"/>
          <w:numId w:val="60"/>
        </w:numPr>
        <w:rPr>
          <w:rFonts w:hint="eastAsia"/>
        </w:rPr>
      </w:pPr>
      <w:r w:rsidRPr="00AD0B11">
        <w:t>标准Sentinel-2结构</w:t>
      </w:r>
    </w:p>
    <w:p w14:paraId="1CBC0CB7" w14:textId="77777777" w:rsidR="00AD0B11" w:rsidRPr="00AD0B11" w:rsidRDefault="00AD0B11">
      <w:pPr>
        <w:numPr>
          <w:ilvl w:val="0"/>
          <w:numId w:val="60"/>
        </w:numPr>
        <w:rPr>
          <w:rFonts w:hint="eastAsia"/>
        </w:rPr>
      </w:pPr>
      <w:r w:rsidRPr="00AD0B11">
        <w:t>禁止修改内部文件</w:t>
      </w:r>
    </w:p>
    <w:p w14:paraId="754086D1" w14:textId="77777777" w:rsidR="00AD0B11" w:rsidRPr="00AD0B11" w:rsidRDefault="00000000" w:rsidP="00AD0B11">
      <w:pPr>
        <w:rPr>
          <w:rFonts w:hint="eastAsia"/>
        </w:rPr>
      </w:pPr>
      <w:r>
        <w:pict w14:anchorId="4B7451AF">
          <v:rect id="_x0000_i1047" style="width:0;height:1.5pt" o:hralign="center" o:hrstd="t" o:hr="t" fillcolor="#a0a0a0" stroked="f"/>
        </w:pict>
      </w:r>
    </w:p>
    <w:p w14:paraId="478104EC" w14:textId="77777777" w:rsidR="00AD0B11" w:rsidRPr="00AD0B11" w:rsidRDefault="00AD0B11" w:rsidP="00AD0B11">
      <w:pPr>
        <w:rPr>
          <w:rFonts w:hint="eastAsia"/>
        </w:rPr>
      </w:pPr>
      <w:proofErr w:type="spellStart"/>
      <w:r w:rsidRPr="00AD0B11">
        <w:t>roi</w:t>
      </w:r>
      <w:proofErr w:type="spellEnd"/>
      <w:r w:rsidRPr="00AD0B11">
        <w:t>/</w:t>
      </w:r>
    </w:p>
    <w:p w14:paraId="3BA6BB75" w14:textId="77777777" w:rsidR="00AD0B11" w:rsidRPr="00AD0B11" w:rsidRDefault="00AD0B11">
      <w:pPr>
        <w:numPr>
          <w:ilvl w:val="0"/>
          <w:numId w:val="61"/>
        </w:numPr>
        <w:rPr>
          <w:rFonts w:hint="eastAsia"/>
        </w:rPr>
      </w:pPr>
      <w:r w:rsidRPr="00AD0B11">
        <w:t>核心建模数据</w:t>
      </w:r>
    </w:p>
    <w:p w14:paraId="06725CA9" w14:textId="77777777" w:rsidR="00AD0B11" w:rsidRPr="00AD0B11" w:rsidRDefault="00AD0B11" w:rsidP="00AD0B11">
      <w:pPr>
        <w:rPr>
          <w:rFonts w:hint="eastAsia"/>
        </w:rPr>
      </w:pPr>
      <w:r w:rsidRPr="00AD0B11">
        <w:t>格式：</w:t>
      </w:r>
    </w:p>
    <w:p w14:paraId="6C597B1C" w14:textId="77777777" w:rsidR="00AD0B11" w:rsidRPr="00AD0B11" w:rsidRDefault="00AD0B11">
      <w:pPr>
        <w:numPr>
          <w:ilvl w:val="0"/>
          <w:numId w:val="62"/>
        </w:numPr>
        <w:rPr>
          <w:rFonts w:hint="eastAsia"/>
        </w:rPr>
      </w:pPr>
      <w:proofErr w:type="spellStart"/>
      <w:r w:rsidRPr="00AD0B11">
        <w:t>GeoTIFF</w:t>
      </w:r>
      <w:proofErr w:type="spellEnd"/>
    </w:p>
    <w:p w14:paraId="3FD4D875" w14:textId="77777777" w:rsidR="00AD0B11" w:rsidRPr="00AD0B11" w:rsidRDefault="00AD0B11">
      <w:pPr>
        <w:numPr>
          <w:ilvl w:val="0"/>
          <w:numId w:val="62"/>
        </w:numPr>
        <w:rPr>
          <w:rFonts w:hint="eastAsia"/>
        </w:rPr>
      </w:pPr>
      <w:r w:rsidRPr="00AD0B11">
        <w:t>多波段（B02~B12）</w:t>
      </w:r>
    </w:p>
    <w:p w14:paraId="6380E0EF" w14:textId="77777777" w:rsidR="00AD0B11" w:rsidRPr="00AD0B11" w:rsidRDefault="00AD0B11">
      <w:pPr>
        <w:numPr>
          <w:ilvl w:val="0"/>
          <w:numId w:val="62"/>
        </w:numPr>
        <w:rPr>
          <w:rFonts w:hint="eastAsia"/>
        </w:rPr>
      </w:pPr>
      <w:r w:rsidRPr="00AD0B11">
        <w:t>分辨率：10m</w:t>
      </w:r>
    </w:p>
    <w:p w14:paraId="62422842" w14:textId="77777777" w:rsidR="00AD0B11" w:rsidRPr="00AD0B11" w:rsidRDefault="00000000" w:rsidP="00AD0B11">
      <w:pPr>
        <w:rPr>
          <w:rFonts w:hint="eastAsia"/>
        </w:rPr>
      </w:pPr>
      <w:r>
        <w:pict w14:anchorId="486E7F24">
          <v:rect id="_x0000_i1048" style="width:0;height:1.5pt" o:hralign="center" o:hrstd="t" o:hr="t" fillcolor="#a0a0a0" stroked="f"/>
        </w:pict>
      </w:r>
    </w:p>
    <w:p w14:paraId="1F0F5A59" w14:textId="77777777" w:rsidR="00AD0B11" w:rsidRPr="00AD0B11" w:rsidRDefault="00AD0B11" w:rsidP="00AD0B11">
      <w:pPr>
        <w:rPr>
          <w:rFonts w:hint="eastAsia"/>
        </w:rPr>
      </w:pPr>
      <w:r w:rsidRPr="00AD0B11">
        <w:t>indices/</w:t>
      </w:r>
    </w:p>
    <w:p w14:paraId="2B09D12A" w14:textId="77777777" w:rsidR="00AD0B11" w:rsidRPr="00AD0B11" w:rsidRDefault="00AD0B11">
      <w:pPr>
        <w:numPr>
          <w:ilvl w:val="0"/>
          <w:numId w:val="63"/>
        </w:numPr>
        <w:rPr>
          <w:rFonts w:hint="eastAsia"/>
        </w:rPr>
      </w:pPr>
      <w:r w:rsidRPr="00AD0B11">
        <w:t>存储 NDVI/EVI 等</w:t>
      </w:r>
    </w:p>
    <w:p w14:paraId="32AA0104" w14:textId="77777777" w:rsidR="00AD0B11" w:rsidRPr="00AD0B11" w:rsidRDefault="00AD0B11">
      <w:pPr>
        <w:numPr>
          <w:ilvl w:val="0"/>
          <w:numId w:val="63"/>
        </w:numPr>
        <w:rPr>
          <w:rFonts w:hint="eastAsia"/>
        </w:rPr>
      </w:pPr>
      <w:r w:rsidRPr="00AD0B11">
        <w:t>可单独存，也可在feature阶段计算</w:t>
      </w:r>
    </w:p>
    <w:p w14:paraId="3EF5B83E" w14:textId="77777777" w:rsidR="00AD0B11" w:rsidRPr="00AD0B11" w:rsidRDefault="00000000" w:rsidP="00AD0B11">
      <w:pPr>
        <w:rPr>
          <w:rFonts w:hint="eastAsia"/>
        </w:rPr>
      </w:pPr>
      <w:r>
        <w:pict w14:anchorId="52105661">
          <v:rect id="_x0000_i1049" style="width:0;height:1.5pt" o:hralign="center" o:hrstd="t" o:hr="t" fillcolor="#a0a0a0" stroked="f"/>
        </w:pict>
      </w:r>
    </w:p>
    <w:p w14:paraId="2A307E48" w14:textId="779D7EAF" w:rsidR="00A7216D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DEM/</w:t>
      </w:r>
    </w:p>
    <w:p w14:paraId="6599490C" w14:textId="6CF6AC46" w:rsidR="00E256E3" w:rsidRDefault="00A7216D" w:rsidP="00A7216D">
      <w:pPr>
        <w:rPr>
          <w:rFonts w:hint="eastAsia"/>
        </w:rPr>
      </w:pPr>
      <w:r>
        <w:rPr>
          <w:rFonts w:hint="eastAsia"/>
        </w:rPr>
        <w:t>raw</w:t>
      </w:r>
      <w:r w:rsidRPr="00AD0B11">
        <w:t>/</w:t>
      </w:r>
      <w:r>
        <w:rPr>
          <w:rFonts w:hint="eastAsia"/>
        </w:rPr>
        <w:t xml:space="preserve"> </w:t>
      </w:r>
      <w:r w:rsidR="00E256E3">
        <w:tab/>
      </w:r>
      <w:r w:rsidR="00E256E3">
        <w:tab/>
      </w:r>
      <w:r w:rsidR="00E256E3" w:rsidRPr="00AD0B11">
        <w:t xml:space="preserve"># </w:t>
      </w:r>
      <w:r w:rsidR="00E256E3">
        <w:rPr>
          <w:rFonts w:hint="eastAsia"/>
        </w:rPr>
        <w:t>原始数据</w:t>
      </w:r>
    </w:p>
    <w:p w14:paraId="2AAEF383" w14:textId="43B74CCD" w:rsidR="00A7216D" w:rsidRPr="00AD0B11" w:rsidRDefault="00A7216D" w:rsidP="00E256E3">
      <w:pPr>
        <w:ind w:left="420"/>
        <w:rPr>
          <w:rFonts w:hint="eastAsia"/>
        </w:rPr>
      </w:pPr>
      <w:proofErr w:type="spellStart"/>
      <w:r w:rsidRPr="00AD0B11">
        <w:t>dem.tif</w:t>
      </w:r>
      <w:proofErr w:type="spellEnd"/>
      <w:r w:rsidRPr="00AD0B11">
        <w:t xml:space="preserve"> </w:t>
      </w:r>
      <w:r>
        <w:rPr>
          <w:rFonts w:hint="eastAsia"/>
        </w:rPr>
        <w:t xml:space="preserve"> </w:t>
      </w:r>
      <w:r w:rsidR="00E256E3">
        <w:rPr>
          <w:rFonts w:hint="eastAsia"/>
        </w:rPr>
        <w:t># 高程文件</w:t>
      </w:r>
    </w:p>
    <w:p w14:paraId="5694EF58" w14:textId="26E11063" w:rsidR="00A7216D" w:rsidRDefault="00A7216D" w:rsidP="00AD0B11">
      <w:pPr>
        <w:rPr>
          <w:rFonts w:hint="eastAsia"/>
        </w:rPr>
      </w:pPr>
      <w:proofErr w:type="spellStart"/>
      <w:r w:rsidRPr="00AD0B11">
        <w:t>roi</w:t>
      </w:r>
      <w:proofErr w:type="spellEnd"/>
      <w:r w:rsidRPr="00AD0B11">
        <w:t xml:space="preserve">/        </w:t>
      </w:r>
      <w:r>
        <w:rPr>
          <w:rFonts w:hint="eastAsia"/>
        </w:rPr>
        <w:t xml:space="preserve"> </w:t>
      </w:r>
      <w:r w:rsidRPr="00AD0B11">
        <w:t># 裁剪后</w:t>
      </w:r>
      <w:r>
        <w:rPr>
          <w:rFonts w:hint="eastAsia"/>
        </w:rPr>
        <w:t>数据</w:t>
      </w:r>
    </w:p>
    <w:p w14:paraId="2E2738A4" w14:textId="7EB5EF29" w:rsidR="00A7216D" w:rsidRPr="00A7216D" w:rsidRDefault="00000000" w:rsidP="00AD0B11">
      <w:pPr>
        <w:rPr>
          <w:rFonts w:hint="eastAsia"/>
          <w:b/>
          <w:bCs/>
        </w:rPr>
      </w:pPr>
      <w:r>
        <w:pict w14:anchorId="31B4C352">
          <v:rect id="_x0000_i1050" style="width:0;height:1.5pt" o:hralign="center" o:hrstd="t" o:hr="t" fillcolor="#a0a0a0" stroked="f"/>
        </w:pict>
      </w:r>
    </w:p>
    <w:p w14:paraId="3DBD1EAC" w14:textId="4EAD81C8" w:rsidR="00A7216D" w:rsidRPr="00AD0B11" w:rsidRDefault="00A7216D" w:rsidP="00AD0B11">
      <w:pPr>
        <w:rPr>
          <w:rFonts w:hint="eastAsia"/>
        </w:rPr>
      </w:pPr>
      <w:proofErr w:type="spellStart"/>
      <w:r w:rsidRPr="00AD0B11">
        <w:t>dem.tif</w:t>
      </w:r>
      <w:proofErr w:type="spellEnd"/>
    </w:p>
    <w:p w14:paraId="2AD553FB" w14:textId="77777777" w:rsidR="00AD0B11" w:rsidRPr="00AD0B11" w:rsidRDefault="00AD0B11" w:rsidP="00AD0B11">
      <w:pPr>
        <w:rPr>
          <w:rFonts w:hint="eastAsia"/>
        </w:rPr>
      </w:pPr>
      <w:r w:rsidRPr="00AD0B11">
        <w:t>内容：</w:t>
      </w:r>
    </w:p>
    <w:p w14:paraId="55037B7B" w14:textId="77777777" w:rsidR="00AD0B11" w:rsidRPr="00AD0B11" w:rsidRDefault="00AD0B11">
      <w:pPr>
        <w:numPr>
          <w:ilvl w:val="0"/>
          <w:numId w:val="64"/>
        </w:numPr>
        <w:rPr>
          <w:rFonts w:hint="eastAsia"/>
        </w:rPr>
      </w:pPr>
      <w:r w:rsidRPr="00AD0B11">
        <w:lastRenderedPageBreak/>
        <w:t>数字高程模型</w:t>
      </w:r>
    </w:p>
    <w:p w14:paraId="01A4F97A" w14:textId="77777777" w:rsidR="00AD0B11" w:rsidRPr="00AD0B11" w:rsidRDefault="00AD0B11" w:rsidP="00AD0B11">
      <w:pPr>
        <w:rPr>
          <w:rFonts w:hint="eastAsia"/>
        </w:rPr>
      </w:pPr>
      <w:r w:rsidRPr="00AD0B11">
        <w:t>用途：</w:t>
      </w:r>
    </w:p>
    <w:p w14:paraId="31035DFE" w14:textId="77777777" w:rsidR="00AD0B11" w:rsidRPr="00AD0B11" w:rsidRDefault="00AD0B11">
      <w:pPr>
        <w:numPr>
          <w:ilvl w:val="0"/>
          <w:numId w:val="65"/>
        </w:numPr>
        <w:rPr>
          <w:rFonts w:hint="eastAsia"/>
        </w:rPr>
      </w:pPr>
      <w:r w:rsidRPr="00AD0B11">
        <w:t>提取：</w:t>
      </w:r>
    </w:p>
    <w:p w14:paraId="6939943E" w14:textId="77777777" w:rsidR="00AD0B11" w:rsidRPr="00AD0B11" w:rsidRDefault="00AD0B11">
      <w:pPr>
        <w:numPr>
          <w:ilvl w:val="1"/>
          <w:numId w:val="65"/>
        </w:numPr>
        <w:rPr>
          <w:rFonts w:hint="eastAsia"/>
        </w:rPr>
      </w:pPr>
      <w:r w:rsidRPr="00AD0B11">
        <w:t>高程</w:t>
      </w:r>
    </w:p>
    <w:p w14:paraId="60F8F1FD" w14:textId="77777777" w:rsidR="00AD0B11" w:rsidRPr="00AD0B11" w:rsidRDefault="00AD0B11">
      <w:pPr>
        <w:numPr>
          <w:ilvl w:val="1"/>
          <w:numId w:val="65"/>
        </w:numPr>
        <w:rPr>
          <w:rFonts w:hint="eastAsia"/>
        </w:rPr>
      </w:pPr>
      <w:r w:rsidRPr="00AD0B11">
        <w:t>坡度</w:t>
      </w:r>
    </w:p>
    <w:p w14:paraId="496868CD" w14:textId="77777777" w:rsidR="00AD0B11" w:rsidRPr="00AD0B11" w:rsidRDefault="00AD0B11">
      <w:pPr>
        <w:numPr>
          <w:ilvl w:val="1"/>
          <w:numId w:val="65"/>
        </w:numPr>
        <w:rPr>
          <w:rFonts w:hint="eastAsia"/>
        </w:rPr>
      </w:pPr>
      <w:r w:rsidRPr="00AD0B11">
        <w:t>坡向</w:t>
      </w:r>
    </w:p>
    <w:p w14:paraId="45895DE9" w14:textId="77777777" w:rsidR="00AD0B11" w:rsidRPr="00AD0B11" w:rsidRDefault="00000000" w:rsidP="00AD0B11">
      <w:pPr>
        <w:rPr>
          <w:rFonts w:hint="eastAsia"/>
        </w:rPr>
      </w:pPr>
      <w:r>
        <w:pict w14:anchorId="57CE99F5">
          <v:rect id="_x0000_i1051" style="width:0;height:1.5pt" o:hralign="center" o:hrstd="t" o:hr="t" fillcolor="#a0a0a0" stroked="f"/>
        </w:pict>
      </w:r>
    </w:p>
    <w:p w14:paraId="41E47A87" w14:textId="77777777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feature/</w:t>
      </w:r>
    </w:p>
    <w:p w14:paraId="753D606F" w14:textId="77777777" w:rsidR="00AD0B11" w:rsidRPr="00AD0B11" w:rsidRDefault="00AD0B11" w:rsidP="00AD0B11">
      <w:pPr>
        <w:rPr>
          <w:rFonts w:hint="eastAsia"/>
        </w:rPr>
      </w:pPr>
      <w:r w:rsidRPr="00AD0B11">
        <w:t>samples.csv</w:t>
      </w:r>
    </w:p>
    <w:p w14:paraId="4EA988E5" w14:textId="77777777" w:rsidR="00AD0B11" w:rsidRPr="00AD0B11" w:rsidRDefault="00AD0B11" w:rsidP="00AD0B11">
      <w:pPr>
        <w:rPr>
          <w:rFonts w:hint="eastAsia"/>
        </w:rPr>
      </w:pPr>
      <w:r w:rsidRPr="00AD0B11">
        <w:t>内容：</w:t>
      </w:r>
    </w:p>
    <w:p w14:paraId="58F59BB9" w14:textId="77777777" w:rsidR="00AD0B11" w:rsidRPr="00AD0B11" w:rsidRDefault="00AD0B11">
      <w:pPr>
        <w:numPr>
          <w:ilvl w:val="0"/>
          <w:numId w:val="66"/>
        </w:numPr>
        <w:rPr>
          <w:rFonts w:hint="eastAsia"/>
        </w:rPr>
      </w:pPr>
      <w:r w:rsidRPr="00AD0B11">
        <w:t>每行：一个样地</w:t>
      </w:r>
    </w:p>
    <w:p w14:paraId="6163DC93" w14:textId="77777777" w:rsidR="00AD0B11" w:rsidRPr="00AD0B11" w:rsidRDefault="00AD0B11">
      <w:pPr>
        <w:numPr>
          <w:ilvl w:val="0"/>
          <w:numId w:val="66"/>
        </w:numPr>
        <w:rPr>
          <w:rFonts w:hint="eastAsia"/>
        </w:rPr>
      </w:pPr>
      <w:r w:rsidRPr="00AD0B11">
        <w:t>列：</w:t>
      </w:r>
    </w:p>
    <w:p w14:paraId="4F11E179" w14:textId="77777777" w:rsidR="00AD0B11" w:rsidRPr="00AD0B11" w:rsidRDefault="00AD0B11">
      <w:pPr>
        <w:numPr>
          <w:ilvl w:val="1"/>
          <w:numId w:val="66"/>
        </w:numPr>
        <w:rPr>
          <w:rFonts w:hint="eastAsia"/>
        </w:rPr>
      </w:pPr>
      <w:r w:rsidRPr="00AD0B11">
        <w:t>特征（X）</w:t>
      </w:r>
    </w:p>
    <w:p w14:paraId="7C03B246" w14:textId="77777777" w:rsidR="00AD0B11" w:rsidRPr="00AD0B11" w:rsidRDefault="00AD0B11">
      <w:pPr>
        <w:numPr>
          <w:ilvl w:val="1"/>
          <w:numId w:val="66"/>
        </w:numPr>
        <w:rPr>
          <w:rFonts w:hint="eastAsia"/>
        </w:rPr>
      </w:pPr>
      <w:r w:rsidRPr="00AD0B11">
        <w:t>蓄积量（y）</w:t>
      </w:r>
    </w:p>
    <w:p w14:paraId="34DB2709" w14:textId="77777777" w:rsidR="00AD0B11" w:rsidRPr="00AD0B11" w:rsidRDefault="00000000" w:rsidP="00AD0B11">
      <w:pPr>
        <w:rPr>
          <w:rFonts w:hint="eastAsia"/>
        </w:rPr>
      </w:pPr>
      <w:r>
        <w:pict w14:anchorId="2BF53A3A">
          <v:rect id="_x0000_i1052" style="width:0;height:1.5pt" o:hralign="center" o:hrstd="t" o:hr="t" fillcolor="#a0a0a0" stroked="f"/>
        </w:pict>
      </w:r>
    </w:p>
    <w:p w14:paraId="567544A2" w14:textId="77777777" w:rsidR="00AD0B11" w:rsidRPr="00AD0B11" w:rsidRDefault="00AD0B11" w:rsidP="00AD0B11">
      <w:pPr>
        <w:rPr>
          <w:rFonts w:hint="eastAsia"/>
        </w:rPr>
      </w:pPr>
      <w:r w:rsidRPr="00AD0B11">
        <w:rPr>
          <w:rFonts w:ascii="Segoe UI Emoji" w:hAnsi="Segoe UI Emoji" w:cs="Segoe UI Emoji"/>
        </w:rPr>
        <w:t>🔹</w:t>
      </w:r>
      <w:r w:rsidRPr="00AD0B11">
        <w:t xml:space="preserve"> result/</w:t>
      </w:r>
    </w:p>
    <w:p w14:paraId="6BD6D5D0" w14:textId="77777777" w:rsidR="00AD0B11" w:rsidRPr="00AD0B11" w:rsidRDefault="00AD0B11" w:rsidP="00AD0B11">
      <w:pPr>
        <w:rPr>
          <w:rFonts w:hint="eastAsia"/>
        </w:rPr>
      </w:pPr>
      <w:proofErr w:type="spellStart"/>
      <w:r w:rsidRPr="00AD0B11">
        <w:t>model.pkl</w:t>
      </w:r>
      <w:proofErr w:type="spellEnd"/>
    </w:p>
    <w:p w14:paraId="2BD57A09" w14:textId="77777777" w:rsidR="00AD0B11" w:rsidRPr="00AD0B11" w:rsidRDefault="00AD0B11" w:rsidP="00AD0B11">
      <w:pPr>
        <w:rPr>
          <w:rFonts w:hint="eastAsia"/>
        </w:rPr>
      </w:pPr>
      <w:r w:rsidRPr="00AD0B11">
        <w:t>metrics.txt</w:t>
      </w:r>
    </w:p>
    <w:p w14:paraId="37B76D48" w14:textId="77777777" w:rsidR="00AD0B11" w:rsidRPr="00AD0B11" w:rsidRDefault="00AD0B11" w:rsidP="00AD0B11">
      <w:pPr>
        <w:rPr>
          <w:rFonts w:hint="eastAsia"/>
        </w:rPr>
      </w:pPr>
      <w:r w:rsidRPr="00AD0B11">
        <w:t>feature_importance.csv</w:t>
      </w:r>
    </w:p>
    <w:p w14:paraId="12E83DF9" w14:textId="77777777" w:rsidR="00AD0B11" w:rsidRPr="00AD0B11" w:rsidRDefault="00AD0B11" w:rsidP="00AD0B11">
      <w:pPr>
        <w:rPr>
          <w:rFonts w:hint="eastAsia"/>
        </w:rPr>
      </w:pPr>
      <w:proofErr w:type="spellStart"/>
      <w:r w:rsidRPr="00AD0B11">
        <w:t>prediction.tif</w:t>
      </w:r>
      <w:proofErr w:type="spellEnd"/>
      <w:r w:rsidRPr="00AD0B11">
        <w:t>（可选）</w:t>
      </w:r>
    </w:p>
    <w:p w14:paraId="729E32A0" w14:textId="77777777" w:rsidR="00AD0B11" w:rsidRPr="00AD0B11" w:rsidRDefault="00AD0B11" w:rsidP="00AD0B11">
      <w:pPr>
        <w:rPr>
          <w:rFonts w:hint="eastAsia"/>
        </w:rPr>
      </w:pPr>
      <w:r w:rsidRPr="00AD0B11">
        <w:t>内容：</w:t>
      </w:r>
    </w:p>
    <w:p w14:paraId="3A0914AB" w14:textId="77777777" w:rsidR="00AD0B11" w:rsidRPr="00AD0B11" w:rsidRDefault="00AD0B11">
      <w:pPr>
        <w:numPr>
          <w:ilvl w:val="0"/>
          <w:numId w:val="67"/>
        </w:numPr>
        <w:rPr>
          <w:rFonts w:hint="eastAsia"/>
        </w:rPr>
      </w:pPr>
      <w:r w:rsidRPr="00AD0B11">
        <w:t>模型</w:t>
      </w:r>
    </w:p>
    <w:p w14:paraId="096AB75F" w14:textId="77777777" w:rsidR="00AD0B11" w:rsidRPr="00AD0B11" w:rsidRDefault="00AD0B11">
      <w:pPr>
        <w:numPr>
          <w:ilvl w:val="0"/>
          <w:numId w:val="67"/>
        </w:numPr>
        <w:rPr>
          <w:rFonts w:hint="eastAsia"/>
        </w:rPr>
      </w:pPr>
      <w:r w:rsidRPr="00AD0B11">
        <w:t>精度评估</w:t>
      </w:r>
    </w:p>
    <w:p w14:paraId="5E09636B" w14:textId="77777777" w:rsidR="00AD0B11" w:rsidRPr="00AD0B11" w:rsidRDefault="00AD0B11">
      <w:pPr>
        <w:numPr>
          <w:ilvl w:val="0"/>
          <w:numId w:val="67"/>
        </w:numPr>
        <w:rPr>
          <w:rFonts w:hint="eastAsia"/>
        </w:rPr>
      </w:pPr>
      <w:r w:rsidRPr="00AD0B11">
        <w:t>结果输出</w:t>
      </w:r>
    </w:p>
    <w:p w14:paraId="2937EAA5" w14:textId="77777777" w:rsidR="00AD0B11" w:rsidRPr="00AD0B11" w:rsidRDefault="00000000" w:rsidP="00AD0B11">
      <w:pPr>
        <w:rPr>
          <w:rFonts w:hint="eastAsia"/>
        </w:rPr>
      </w:pPr>
      <w:r>
        <w:pict w14:anchorId="79C77DF6">
          <v:rect id="_x0000_i1053" style="width:0;height:1.5pt" o:hralign="center" o:hrstd="t" o:hr="t" fillcolor="#a0a0a0" stroked="f"/>
        </w:pict>
      </w:r>
    </w:p>
    <w:p w14:paraId="61318F8F" w14:textId="56334C66" w:rsidR="00AD0B11" w:rsidRPr="00AD0B11" w:rsidRDefault="00AD0B11" w:rsidP="00AD0B11">
      <w:pPr>
        <w:rPr>
          <w:rFonts w:hint="eastAsia"/>
          <w:b/>
          <w:bCs/>
        </w:rPr>
      </w:pPr>
      <w:r w:rsidRPr="00AD0B11">
        <w:rPr>
          <w:b/>
          <w:bCs/>
        </w:rPr>
        <w:t>3.4 数据流</w:t>
      </w:r>
    </w:p>
    <w:p w14:paraId="455D5610" w14:textId="77777777" w:rsidR="00AD0B11" w:rsidRPr="00AD0B11" w:rsidRDefault="00AD0B11" w:rsidP="00AD0B11">
      <w:pPr>
        <w:rPr>
          <w:rFonts w:hint="eastAsia"/>
        </w:rPr>
      </w:pPr>
      <w:r w:rsidRPr="00AD0B11">
        <w:lastRenderedPageBreak/>
        <w:t>Sentinel-2 → zip → SAFE → ROI → 特征提取 → samples.csv → 模型训练 → 结果</w:t>
      </w:r>
    </w:p>
    <w:p w14:paraId="28BB79FB" w14:textId="77777777" w:rsidR="00AD0B11" w:rsidRPr="00AD0B11" w:rsidRDefault="00000000" w:rsidP="00AD0B11">
      <w:pPr>
        <w:rPr>
          <w:rFonts w:hint="eastAsia"/>
        </w:rPr>
      </w:pPr>
      <w:r>
        <w:pict w14:anchorId="75383DBA">
          <v:rect id="_x0000_i1054" style="width:0;height:1.5pt" o:hralign="center" o:hrstd="t" o:hr="t" fillcolor="#a0a0a0" stroked="f"/>
        </w:pict>
      </w:r>
    </w:p>
    <w:p w14:paraId="3B4367AD" w14:textId="3D8DA828" w:rsidR="00AD0B11" w:rsidRPr="00AD0B11" w:rsidRDefault="00AD0B11" w:rsidP="00AD0B11">
      <w:pPr>
        <w:rPr>
          <w:rFonts w:hint="eastAsia"/>
          <w:b/>
          <w:bCs/>
        </w:rPr>
      </w:pPr>
      <w:r w:rsidRPr="00AD0B11">
        <w:rPr>
          <w:b/>
          <w:bCs/>
        </w:rPr>
        <w:t xml:space="preserve">3.5 </w:t>
      </w:r>
      <w:r w:rsidR="00A7216D" w:rsidRPr="00E256E3">
        <w:rPr>
          <w:rFonts w:hint="eastAsia"/>
          <w:b/>
          <w:bCs/>
        </w:rPr>
        <w:t>项目结构</w:t>
      </w:r>
      <w:r w:rsidRPr="00AD0B11">
        <w:rPr>
          <w:b/>
          <w:bCs/>
        </w:rPr>
        <w:t>强制规范</w:t>
      </w:r>
    </w:p>
    <w:p w14:paraId="23ED3B5B" w14:textId="77777777" w:rsidR="00AD0B11" w:rsidRPr="00AD0B11" w:rsidRDefault="00AD0B11">
      <w:pPr>
        <w:numPr>
          <w:ilvl w:val="0"/>
          <w:numId w:val="68"/>
        </w:numPr>
        <w:rPr>
          <w:rFonts w:hint="eastAsia"/>
        </w:rPr>
      </w:pPr>
      <w:r w:rsidRPr="00AD0B11">
        <w:t>data 目录只存数据，禁止存代码</w:t>
      </w:r>
    </w:p>
    <w:p w14:paraId="5F0ACDED" w14:textId="77777777" w:rsidR="00AD0B11" w:rsidRPr="00AD0B11" w:rsidRDefault="00AD0B11">
      <w:pPr>
        <w:numPr>
          <w:ilvl w:val="0"/>
          <w:numId w:val="68"/>
        </w:numPr>
        <w:rPr>
          <w:rFonts w:hint="eastAsia"/>
        </w:rPr>
      </w:pPr>
      <w:r w:rsidRPr="00AD0B11">
        <w:t>所有中间结果必须落盘（保证可复现）</w:t>
      </w:r>
    </w:p>
    <w:p w14:paraId="3C8ADBF5" w14:textId="77777777" w:rsidR="00AD0B11" w:rsidRPr="00AD0B11" w:rsidRDefault="00AD0B11">
      <w:pPr>
        <w:numPr>
          <w:ilvl w:val="0"/>
          <w:numId w:val="68"/>
        </w:numPr>
        <w:rPr>
          <w:rFonts w:hint="eastAsia"/>
        </w:rPr>
      </w:pPr>
      <w:r w:rsidRPr="00AD0B11">
        <w:t>每个模块必须明确输入/输出</w:t>
      </w:r>
    </w:p>
    <w:p w14:paraId="36251E32" w14:textId="77777777" w:rsidR="00AD0B11" w:rsidRPr="00AD0B11" w:rsidRDefault="00AD0B11">
      <w:pPr>
        <w:numPr>
          <w:ilvl w:val="0"/>
          <w:numId w:val="68"/>
        </w:numPr>
        <w:rPr>
          <w:rFonts w:hint="eastAsia"/>
        </w:rPr>
      </w:pPr>
      <w:r w:rsidRPr="00AD0B11">
        <w:t>文件命名必须规范（禁止临时命名）</w:t>
      </w:r>
    </w:p>
    <w:p w14:paraId="490435FC" w14:textId="77777777" w:rsidR="00AD0B11" w:rsidRPr="00AD0B11" w:rsidRDefault="00AD0B11">
      <w:pPr>
        <w:numPr>
          <w:ilvl w:val="0"/>
          <w:numId w:val="68"/>
        </w:numPr>
        <w:rPr>
          <w:rFonts w:hint="eastAsia"/>
        </w:rPr>
      </w:pPr>
      <w:r w:rsidRPr="00AD0B11">
        <w:t>所有路径必须通过 config 管理</w:t>
      </w:r>
    </w:p>
    <w:p w14:paraId="4197EBE0" w14:textId="77777777" w:rsidR="00AD0B11" w:rsidRPr="00AD0B11" w:rsidRDefault="00000000" w:rsidP="00AD0B11">
      <w:pPr>
        <w:rPr>
          <w:rFonts w:hint="eastAsia"/>
          <w:b/>
          <w:bCs/>
        </w:rPr>
      </w:pPr>
      <w:r>
        <w:rPr>
          <w:b/>
          <w:bCs/>
        </w:rPr>
        <w:pict w14:anchorId="09A4F00D">
          <v:rect id="_x0000_i1055" style="width:0;height:1.5pt" o:hralign="center" o:hrstd="t" o:hr="t" fillcolor="#a0a0a0" stroked="f"/>
        </w:pict>
      </w:r>
    </w:p>
    <w:p w14:paraId="1681485E" w14:textId="77777777" w:rsidR="003705BE" w:rsidRPr="00E512D8" w:rsidRDefault="003705BE" w:rsidP="003705BE">
      <w:pPr>
        <w:rPr>
          <w:rFonts w:hint="eastAsia"/>
          <w:b/>
          <w:bCs/>
        </w:rPr>
      </w:pPr>
      <w:r>
        <w:rPr>
          <w:rFonts w:hint="eastAsia"/>
          <w:b/>
          <w:bCs/>
        </w:rPr>
        <w:t>5</w:t>
      </w:r>
      <w:r w:rsidRPr="00E512D8">
        <w:rPr>
          <w:b/>
          <w:bCs/>
        </w:rPr>
        <w:t>. 开发规范</w:t>
      </w:r>
    </w:p>
    <w:p w14:paraId="78C1ECC0" w14:textId="77777777" w:rsidR="003705BE" w:rsidRPr="00E512D8" w:rsidRDefault="003705BE">
      <w:pPr>
        <w:numPr>
          <w:ilvl w:val="0"/>
          <w:numId w:val="12"/>
        </w:numPr>
        <w:rPr>
          <w:rFonts w:hint="eastAsia"/>
        </w:rPr>
      </w:pPr>
      <w:r w:rsidRPr="00E512D8">
        <w:t>所有新增模块必须在本文件登记</w:t>
      </w:r>
    </w:p>
    <w:p w14:paraId="42A48134" w14:textId="77777777" w:rsidR="003705BE" w:rsidRPr="00E512D8" w:rsidRDefault="003705BE">
      <w:pPr>
        <w:numPr>
          <w:ilvl w:val="0"/>
          <w:numId w:val="12"/>
        </w:numPr>
        <w:rPr>
          <w:rFonts w:hint="eastAsia"/>
        </w:rPr>
      </w:pPr>
      <w:r w:rsidRPr="00E512D8">
        <w:t>所有结构调整必须记录原因</w:t>
      </w:r>
    </w:p>
    <w:p w14:paraId="3BFD80AE" w14:textId="77777777" w:rsidR="003705BE" w:rsidRPr="00E512D8" w:rsidRDefault="003705BE">
      <w:pPr>
        <w:numPr>
          <w:ilvl w:val="0"/>
          <w:numId w:val="12"/>
        </w:numPr>
        <w:rPr>
          <w:rFonts w:hint="eastAsia"/>
        </w:rPr>
      </w:pPr>
      <w:r w:rsidRPr="00E512D8">
        <w:t>禁止“只改代码不记录”</w:t>
      </w:r>
    </w:p>
    <w:p w14:paraId="073E766B" w14:textId="77777777" w:rsidR="003705BE" w:rsidRDefault="003705BE">
      <w:pPr>
        <w:numPr>
          <w:ilvl w:val="0"/>
          <w:numId w:val="12"/>
        </w:numPr>
        <w:rPr>
          <w:rFonts w:hint="eastAsia"/>
        </w:rPr>
      </w:pPr>
      <w:r w:rsidRPr="00E512D8">
        <w:t>每一步开发必须写“下一步计划”</w:t>
      </w:r>
    </w:p>
    <w:p w14:paraId="32E4C2A1" w14:textId="4C9CD5E4" w:rsidR="008123C6" w:rsidRPr="00E512D8" w:rsidRDefault="006561BC">
      <w:pPr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本项目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解释器环境</w:t>
      </w:r>
      <w:r w:rsidR="008123C6">
        <w:rPr>
          <w:rFonts w:hint="eastAsia"/>
        </w:rPr>
        <w:t>强制</w:t>
      </w:r>
      <w:r>
        <w:rPr>
          <w:rFonts w:hint="eastAsia"/>
        </w:rPr>
        <w:t>优先查找使用系统创建的名为</w:t>
      </w:r>
      <w:proofErr w:type="spellStart"/>
      <w:r>
        <w:rPr>
          <w:rFonts w:hint="eastAsia"/>
        </w:rPr>
        <w:t>GradProj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conda</w:t>
      </w:r>
      <w:proofErr w:type="spellEnd"/>
      <w:r>
        <w:rPr>
          <w:rFonts w:hint="eastAsia"/>
        </w:rPr>
        <w:t>环境</w:t>
      </w:r>
      <w:r w:rsidR="008123C6">
        <w:rPr>
          <w:rFonts w:hint="eastAsia"/>
        </w:rPr>
        <w:t>，禁止未经允许随意创建新</w:t>
      </w:r>
      <w:proofErr w:type="spellStart"/>
      <w:r w:rsidR="008123C6">
        <w:rPr>
          <w:rFonts w:hint="eastAsia"/>
        </w:rPr>
        <w:t>conda</w:t>
      </w:r>
      <w:proofErr w:type="spellEnd"/>
      <w:r w:rsidR="008123C6">
        <w:rPr>
          <w:rFonts w:hint="eastAsia"/>
        </w:rPr>
        <w:t>环境</w:t>
      </w:r>
    </w:p>
    <w:p w14:paraId="126F796B" w14:textId="011BD38A" w:rsidR="003705BE" w:rsidRDefault="00057A55" w:rsidP="003705BE">
      <w:pPr>
        <w:rPr>
          <w:rFonts w:hint="eastAsia"/>
          <w:b/>
          <w:bCs/>
        </w:rPr>
      </w:pPr>
      <w:r w:rsidRPr="00057A55">
        <w:rPr>
          <w:rFonts w:hint="eastAsia"/>
          <w:b/>
          <w:bCs/>
        </w:rPr>
        <w:t xml:space="preserve">6. </w:t>
      </w:r>
      <w:r w:rsidRPr="00057A55">
        <w:rPr>
          <w:b/>
          <w:bCs/>
        </w:rPr>
        <w:t>项目维护协议（可复用技能）</w:t>
      </w:r>
    </w:p>
    <w:p w14:paraId="7228CC74" w14:textId="77777777" w:rsidR="00057A55" w:rsidRPr="00057A55" w:rsidRDefault="00057A55" w:rsidP="00057A55">
      <w:pPr>
        <w:rPr>
          <w:rFonts w:hint="eastAsia"/>
        </w:rPr>
      </w:pPr>
      <w:r w:rsidRPr="00057A55">
        <w:rPr>
          <w:rFonts w:hint="eastAsia"/>
        </w:rPr>
        <w:t>本项目定义一组“维护协议（Skill）”，用于在项目结构发生变动时，</w:t>
      </w:r>
    </w:p>
    <w:p w14:paraId="6B681251" w14:textId="6610307C" w:rsidR="00057A55" w:rsidRPr="00057A55" w:rsidRDefault="00057A55" w:rsidP="00057A55">
      <w:pPr>
        <w:rPr>
          <w:rFonts w:hint="eastAsia"/>
        </w:rPr>
      </w:pPr>
      <w:r w:rsidRPr="00057A55">
        <w:rPr>
          <w:rFonts w:hint="eastAsia"/>
        </w:rPr>
        <w:t>快速、标准化地更新文档和说明，避免遗漏和混乱。</w:t>
      </w:r>
    </w:p>
    <w:p w14:paraId="1293ACCF" w14:textId="77777777" w:rsidR="00057A55" w:rsidRPr="00057A55" w:rsidRDefault="00057A55" w:rsidP="00057A55">
      <w:pPr>
        <w:rPr>
          <w:rFonts w:hint="eastAsia"/>
        </w:rPr>
      </w:pPr>
      <w:r w:rsidRPr="00057A55">
        <w:rPr>
          <w:rFonts w:hint="eastAsia"/>
        </w:rPr>
        <w:t>当向 AI 或协作者发出简化指令时，可直接调用对应 Skill，</w:t>
      </w:r>
    </w:p>
    <w:p w14:paraId="7D327C3E" w14:textId="46592C95" w:rsidR="00057A55" w:rsidRPr="00057A55" w:rsidRDefault="00057A55" w:rsidP="00057A55">
      <w:pPr>
        <w:rPr>
          <w:rFonts w:hint="eastAsia"/>
        </w:rPr>
      </w:pPr>
      <w:r w:rsidRPr="00057A55">
        <w:rPr>
          <w:rFonts w:hint="eastAsia"/>
        </w:rPr>
        <w:t>无需重复描述完整需求。</w:t>
      </w:r>
    </w:p>
    <w:p w14:paraId="6B85B670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【Skill 名称】</w:t>
      </w:r>
    </w:p>
    <w:p w14:paraId="49B4FC7F" w14:textId="5CD6A06B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README.md</w:t>
      </w:r>
      <w:r>
        <w:rPr>
          <w:rFonts w:hint="eastAsia"/>
          <w:b/>
          <w:bCs/>
        </w:rPr>
        <w:t>更新</w:t>
      </w:r>
    </w:p>
    <w:p w14:paraId="3F475FF7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【触发条件】</w:t>
      </w:r>
    </w:p>
    <w:p w14:paraId="23321E9C" w14:textId="30D50B8E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当项目结构发生以下变化之一：</w:t>
      </w:r>
    </w:p>
    <w:p w14:paraId="54CD1B91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- 新增/删除文件夹（data/、config/、各模块目录）</w:t>
      </w:r>
    </w:p>
    <w:p w14:paraId="5BA75BCC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- 新增脚本文件</w:t>
      </w:r>
    </w:p>
    <w:p w14:paraId="3E797DF2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lastRenderedPageBreak/>
        <w:t>- 修改文件或文件夹用途</w:t>
      </w:r>
    </w:p>
    <w:p w14:paraId="4849084B" w14:textId="7829028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- 数据目录结构发生调整</w:t>
      </w:r>
    </w:p>
    <w:p w14:paraId="2AFB1AD9" w14:textId="5852DADF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【执行内容】</w:t>
      </w:r>
    </w:p>
    <w:p w14:paraId="7E41B039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1. 更新根目录 README.md：</w:t>
      </w:r>
    </w:p>
    <w:p w14:paraId="39128028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更新项目结构树（</w:t>
      </w:r>
      <w:proofErr w:type="spellStart"/>
      <w:r w:rsidRPr="00C35D74">
        <w:rPr>
          <w:rFonts w:hint="eastAsia"/>
          <w:b/>
          <w:bCs/>
        </w:rPr>
        <w:t>ProjCode</w:t>
      </w:r>
      <w:proofErr w:type="spellEnd"/>
      <w:r w:rsidRPr="00C35D74">
        <w:rPr>
          <w:rFonts w:hint="eastAsia"/>
          <w:b/>
          <w:bCs/>
        </w:rPr>
        <w:t>/）</w:t>
      </w:r>
    </w:p>
    <w:p w14:paraId="15CB4557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为新增文件夹/文件补充说明</w:t>
      </w:r>
    </w:p>
    <w:p w14:paraId="72BF023C" w14:textId="7DA3712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删除或修改失效结构说明</w:t>
      </w:r>
    </w:p>
    <w:p w14:paraId="24C599F4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2. 更新 data/README.md：</w:t>
      </w:r>
    </w:p>
    <w:p w14:paraId="39A3E676" w14:textId="0238E4B3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补充或修改各子目录用途说明</w:t>
      </w:r>
    </w:p>
    <w:p w14:paraId="5FCD0612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3. 更新 data 子目录 README.md（若存在）：</w:t>
      </w:r>
    </w:p>
    <w:p w14:paraId="576ECC23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Sentinel2/</w:t>
      </w:r>
    </w:p>
    <w:p w14:paraId="509A2E42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DEM/</w:t>
      </w:r>
    </w:p>
    <w:p w14:paraId="45ED881F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feature/</w:t>
      </w:r>
    </w:p>
    <w:p w14:paraId="448BE78D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inventory/</w:t>
      </w:r>
    </w:p>
    <w:p w14:paraId="7557ADA1" w14:textId="5BAA607F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result/</w:t>
      </w:r>
    </w:p>
    <w:p w14:paraId="3FACF053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4. 更新 config/README.md（若存在）：</w:t>
      </w:r>
    </w:p>
    <w:p w14:paraId="70AF5141" w14:textId="3244CE31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说明新增配置文件用途</w:t>
      </w:r>
    </w:p>
    <w:p w14:paraId="10CD0E7F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5. 更新各模块目录 README.md（若存在）：</w:t>
      </w:r>
    </w:p>
    <w:p w14:paraId="25B1D68F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downloader/</w:t>
      </w:r>
    </w:p>
    <w:p w14:paraId="3280FD2C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preprocess/</w:t>
      </w:r>
    </w:p>
    <w:p w14:paraId="197D56EE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feature/</w:t>
      </w:r>
    </w:p>
    <w:p w14:paraId="787CA90C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model/</w:t>
      </w:r>
    </w:p>
    <w:p w14:paraId="616E213A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   - utils/</w:t>
      </w:r>
    </w:p>
    <w:p w14:paraId="126D7AA5" w14:textId="14A7076B" w:rsidR="00C35D74" w:rsidRDefault="00C35D74" w:rsidP="00C35D74">
      <w:pPr>
        <w:rPr>
          <w:b/>
          <w:bCs/>
        </w:rPr>
      </w:pPr>
      <w:r w:rsidRPr="00C35D74">
        <w:rPr>
          <w:rFonts w:hint="eastAsia"/>
          <w:b/>
          <w:bCs/>
        </w:rPr>
        <w:t xml:space="preserve">   - 说明新增脚本功能</w:t>
      </w:r>
    </w:p>
    <w:p w14:paraId="02AA5457" w14:textId="17D5F9AF" w:rsidR="00C02945" w:rsidRPr="00C02945" w:rsidRDefault="00C02945" w:rsidP="00C02945">
      <w:pPr>
        <w:rPr>
          <w:rFonts w:hint="eastAsia"/>
          <w:b/>
          <w:bCs/>
        </w:rPr>
      </w:pPr>
      <w:r w:rsidRPr="00C02945">
        <w:rPr>
          <w:rFonts w:hint="eastAsia"/>
          <w:b/>
          <w:bCs/>
        </w:rPr>
        <w:t>6. 数据文件结构说明：</w:t>
      </w:r>
    </w:p>
    <w:p w14:paraId="5B723C0F" w14:textId="77777777" w:rsidR="00C02945" w:rsidRPr="00C02945" w:rsidRDefault="00C02945" w:rsidP="00C02945">
      <w:pPr>
        <w:rPr>
          <w:rFonts w:hint="eastAsia"/>
          <w:b/>
          <w:bCs/>
        </w:rPr>
      </w:pPr>
      <w:r w:rsidRPr="00C02945">
        <w:rPr>
          <w:rFonts w:hint="eastAsia"/>
          <w:b/>
          <w:bCs/>
        </w:rPr>
        <w:t>- 对 data/ 各子目录 README.md：</w:t>
      </w:r>
    </w:p>
    <w:p w14:paraId="17D387B2" w14:textId="6F66A721" w:rsidR="00C02945" w:rsidRPr="00C02945" w:rsidRDefault="00C02945" w:rsidP="00C02945">
      <w:pPr>
        <w:rPr>
          <w:rFonts w:hint="eastAsia"/>
          <w:b/>
          <w:bCs/>
        </w:rPr>
      </w:pPr>
      <w:r w:rsidRPr="00C02945">
        <w:rPr>
          <w:rFonts w:hint="eastAsia"/>
          <w:b/>
          <w:bCs/>
        </w:rPr>
        <w:t xml:space="preserve">  必须补充</w:t>
      </w:r>
      <w:r>
        <w:rPr>
          <w:rFonts w:hint="eastAsia"/>
          <w:b/>
          <w:bCs/>
        </w:rPr>
        <w:t>该目录下各个</w:t>
      </w:r>
      <w:r w:rsidRPr="00C02945">
        <w:rPr>
          <w:rFonts w:hint="eastAsia"/>
          <w:b/>
          <w:bCs/>
        </w:rPr>
        <w:t>文件内部结构说明</w:t>
      </w:r>
    </w:p>
    <w:p w14:paraId="290963B9" w14:textId="77777777" w:rsidR="00C02945" w:rsidRPr="00C02945" w:rsidRDefault="00C02945" w:rsidP="00C02945">
      <w:pPr>
        <w:rPr>
          <w:rFonts w:hint="eastAsia"/>
          <w:b/>
          <w:bCs/>
        </w:rPr>
      </w:pPr>
      <w:r w:rsidRPr="00C02945">
        <w:rPr>
          <w:rFonts w:hint="eastAsia"/>
          <w:b/>
          <w:bCs/>
        </w:rPr>
        <w:lastRenderedPageBreak/>
        <w:t>- 表格数据必须包含：</w:t>
      </w:r>
    </w:p>
    <w:p w14:paraId="00F44CF8" w14:textId="502690AD" w:rsidR="00C02945" w:rsidRPr="00C02945" w:rsidRDefault="00C02945" w:rsidP="00C02945">
      <w:pPr>
        <w:rPr>
          <w:rFonts w:hint="eastAsia"/>
          <w:b/>
          <w:bCs/>
        </w:rPr>
      </w:pPr>
      <w:r w:rsidRPr="00C02945">
        <w:rPr>
          <w:rFonts w:hint="eastAsia"/>
          <w:b/>
          <w:bCs/>
        </w:rPr>
        <w:t xml:space="preserve">  字段名 + 含义 + 单位 + 类型</w:t>
      </w:r>
    </w:p>
    <w:p w14:paraId="37396F3B" w14:textId="77777777" w:rsidR="00C02945" w:rsidRPr="00C02945" w:rsidRDefault="00C02945" w:rsidP="00C02945">
      <w:pPr>
        <w:rPr>
          <w:rFonts w:hint="eastAsia"/>
          <w:b/>
          <w:bCs/>
        </w:rPr>
      </w:pPr>
      <w:r w:rsidRPr="00C02945">
        <w:rPr>
          <w:rFonts w:hint="eastAsia"/>
          <w:b/>
          <w:bCs/>
        </w:rPr>
        <w:t>- 栅格数据必须包含：</w:t>
      </w:r>
    </w:p>
    <w:p w14:paraId="3CAEC10F" w14:textId="72892811" w:rsidR="00C02945" w:rsidRPr="00C02945" w:rsidRDefault="00C02945" w:rsidP="00C02945">
      <w:pPr>
        <w:rPr>
          <w:rFonts w:hint="eastAsia"/>
          <w:b/>
          <w:bCs/>
        </w:rPr>
      </w:pPr>
      <w:r w:rsidRPr="00C02945">
        <w:rPr>
          <w:rFonts w:hint="eastAsia"/>
          <w:b/>
          <w:bCs/>
        </w:rPr>
        <w:t xml:space="preserve">  分辨率 + 波段说明 + 数值范围</w:t>
      </w:r>
    </w:p>
    <w:p w14:paraId="17313BB0" w14:textId="77777777" w:rsidR="00C02945" w:rsidRPr="00C02945" w:rsidRDefault="00C02945" w:rsidP="00C02945">
      <w:pPr>
        <w:rPr>
          <w:rFonts w:hint="eastAsia"/>
          <w:b/>
          <w:bCs/>
        </w:rPr>
      </w:pPr>
      <w:r w:rsidRPr="00C02945">
        <w:rPr>
          <w:rFonts w:hint="eastAsia"/>
          <w:b/>
          <w:bCs/>
        </w:rPr>
        <w:t>- 矢量数据必须包含：</w:t>
      </w:r>
    </w:p>
    <w:p w14:paraId="15ADF89D" w14:textId="56CB7D3E" w:rsidR="00C02945" w:rsidRPr="00C35D74" w:rsidRDefault="00C02945" w:rsidP="00C02945">
      <w:pPr>
        <w:rPr>
          <w:rFonts w:hint="eastAsia"/>
          <w:b/>
          <w:bCs/>
        </w:rPr>
      </w:pPr>
      <w:r w:rsidRPr="00C02945">
        <w:rPr>
          <w:rFonts w:hint="eastAsia"/>
          <w:b/>
          <w:bCs/>
        </w:rPr>
        <w:t xml:space="preserve">  几何类型 + 属性字段说明</w:t>
      </w:r>
    </w:p>
    <w:p w14:paraId="0D06D11B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【执行约束】</w:t>
      </w:r>
    </w:p>
    <w:p w14:paraId="59909F05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- </w:t>
      </w:r>
      <w:proofErr w:type="gramStart"/>
      <w:r w:rsidRPr="00C35D74">
        <w:rPr>
          <w:rFonts w:hint="eastAsia"/>
          <w:b/>
          <w:bCs/>
        </w:rPr>
        <w:t>仅修改受</w:t>
      </w:r>
      <w:proofErr w:type="gramEnd"/>
      <w:r w:rsidRPr="00C35D74">
        <w:rPr>
          <w:rFonts w:hint="eastAsia"/>
          <w:b/>
          <w:bCs/>
        </w:rPr>
        <w:t>影响部分，不得重写整个 README</w:t>
      </w:r>
    </w:p>
    <w:p w14:paraId="1C317516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- 保持原有结构与格式不变</w:t>
      </w:r>
    </w:p>
    <w:p w14:paraId="41012D23" w14:textId="66D450A3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 xml:space="preserve">- </w:t>
      </w:r>
      <w:proofErr w:type="gramStart"/>
      <w:r w:rsidRPr="00C35D74">
        <w:rPr>
          <w:rFonts w:hint="eastAsia"/>
          <w:b/>
          <w:bCs/>
        </w:rPr>
        <w:t>不</w:t>
      </w:r>
      <w:proofErr w:type="gramEnd"/>
      <w:r w:rsidRPr="00C35D74">
        <w:rPr>
          <w:rFonts w:hint="eastAsia"/>
          <w:b/>
          <w:bCs/>
        </w:rPr>
        <w:t>新增无关内容</w:t>
      </w:r>
    </w:p>
    <w:p w14:paraId="652D6CFB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【输出要求】</w:t>
      </w:r>
    </w:p>
    <w:p w14:paraId="0B83500A" w14:textId="7D83E278" w:rsidR="00C35D74" w:rsidRPr="00C35D74" w:rsidRDefault="00C35D74" w:rsidP="00C35D74">
      <w:pPr>
        <w:rPr>
          <w:rFonts w:hint="eastAsia"/>
          <w:b/>
          <w:bCs/>
        </w:rPr>
      </w:pPr>
      <w:r>
        <w:rPr>
          <w:rFonts w:hint="eastAsia"/>
          <w:b/>
          <w:bCs/>
        </w:rPr>
        <w:t>data/目录下</w:t>
      </w:r>
      <w:r w:rsidRPr="00C35D74">
        <w:rPr>
          <w:rFonts w:hint="eastAsia"/>
          <w:b/>
          <w:bCs/>
        </w:rPr>
        <w:t>所有 README 统一包含：</w:t>
      </w:r>
    </w:p>
    <w:p w14:paraId="47A24701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- 功能说明</w:t>
      </w:r>
    </w:p>
    <w:p w14:paraId="378AD41F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- 输入数据（来自哪里）</w:t>
      </w:r>
    </w:p>
    <w:p w14:paraId="4C5AB5B1" w14:textId="47941738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- 输出数据（输出到哪里）</w:t>
      </w:r>
    </w:p>
    <w:p w14:paraId="4EF91BBF" w14:textId="77777777" w:rsidR="00C35D74" w:rsidRPr="00C35D74" w:rsidRDefault="00C35D74" w:rsidP="00C35D74">
      <w:pPr>
        <w:rPr>
          <w:rFonts w:hint="eastAsia"/>
          <w:b/>
          <w:bCs/>
        </w:rPr>
      </w:pPr>
      <w:r w:rsidRPr="00C35D74">
        <w:rPr>
          <w:rFonts w:hint="eastAsia"/>
          <w:b/>
          <w:bCs/>
        </w:rPr>
        <w:t>【简化调用方式（给AI）】</w:t>
      </w:r>
    </w:p>
    <w:p w14:paraId="6A39218F" w14:textId="06234124" w:rsidR="00057A55" w:rsidRPr="00057A55" w:rsidRDefault="00C35D74" w:rsidP="00C35D74">
      <w:pPr>
        <w:rPr>
          <w:rFonts w:hint="eastAsia"/>
          <w:b/>
          <w:bCs/>
        </w:rPr>
      </w:pPr>
      <w:r w:rsidRPr="00C35D74">
        <w:rPr>
          <w:rFonts w:ascii="Segoe UI Emoji" w:hAnsi="Segoe UI Emoji" w:cs="Segoe UI Emoji"/>
          <w:b/>
          <w:bCs/>
        </w:rPr>
        <w:t>👉</w:t>
      </w:r>
      <w:r w:rsidRPr="00C35D74">
        <w:rPr>
          <w:rFonts w:hint="eastAsia"/>
          <w:b/>
          <w:bCs/>
        </w:rPr>
        <w:t xml:space="preserve"> “执行README</w:t>
      </w:r>
      <w:r>
        <w:rPr>
          <w:rFonts w:hint="eastAsia"/>
          <w:b/>
          <w:bCs/>
        </w:rPr>
        <w:t>更新</w:t>
      </w:r>
      <w:r w:rsidRPr="00C35D74">
        <w:rPr>
          <w:rFonts w:hint="eastAsia"/>
          <w:b/>
          <w:bCs/>
        </w:rPr>
        <w:t>”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518A" w14:paraId="44D4D170" w14:textId="77777777" w:rsidTr="000A518A">
        <w:tc>
          <w:tcPr>
            <w:tcW w:w="8296" w:type="dxa"/>
          </w:tcPr>
          <w:p w14:paraId="5991AE33" w14:textId="77777777" w:rsidR="000A518A" w:rsidRDefault="000A518A" w:rsidP="000A518A">
            <w:pPr>
              <w:rPr>
                <w:rFonts w:hint="eastAsia"/>
              </w:rPr>
            </w:pPr>
            <w:r>
              <w:rPr>
                <w:rFonts w:hint="eastAsia"/>
              </w:rPr>
              <w:t>以上为静态部分，只在我的参与下，经过我的允许，才可修改，一般不能随便修改</w:t>
            </w:r>
          </w:p>
        </w:tc>
      </w:tr>
      <w:tr w:rsidR="000A518A" w14:paraId="74DA0E41" w14:textId="77777777" w:rsidTr="000A518A">
        <w:tc>
          <w:tcPr>
            <w:tcW w:w="8296" w:type="dxa"/>
          </w:tcPr>
          <w:p w14:paraId="337399A5" w14:textId="77777777" w:rsidR="000A518A" w:rsidRDefault="000A518A" w:rsidP="000A518A">
            <w:pPr>
              <w:rPr>
                <w:rFonts w:hint="eastAsia"/>
              </w:rPr>
            </w:pPr>
            <w:r>
              <w:rPr>
                <w:rFonts w:hint="eastAsia"/>
              </w:rPr>
              <w:t>以下为动态部分，完整记录项目的推进过程</w:t>
            </w:r>
          </w:p>
        </w:tc>
      </w:tr>
    </w:tbl>
    <w:p w14:paraId="6C61C01B" w14:textId="77777777" w:rsidR="003705BE" w:rsidRDefault="003705BE" w:rsidP="00E512D8">
      <w:pPr>
        <w:rPr>
          <w:rFonts w:hint="eastAsia"/>
          <w:b/>
          <w:bCs/>
        </w:rPr>
      </w:pPr>
    </w:p>
    <w:p w14:paraId="7D13CC9B" w14:textId="16349D41" w:rsidR="00E512D8" w:rsidRPr="003705BE" w:rsidRDefault="008123C6" w:rsidP="003705BE">
      <w:pPr>
        <w:rPr>
          <w:rFonts w:hint="eastAsia"/>
          <w:b/>
          <w:bCs/>
        </w:rPr>
      </w:pPr>
      <w:r>
        <w:rPr>
          <w:rFonts w:hint="eastAsia"/>
          <w:b/>
          <w:bCs/>
        </w:rPr>
        <w:t>7</w:t>
      </w:r>
      <w:r w:rsidR="003705BE">
        <w:rPr>
          <w:rFonts w:hint="eastAsia"/>
          <w:b/>
          <w:bCs/>
        </w:rPr>
        <w:t xml:space="preserve">. </w:t>
      </w:r>
      <w:r w:rsidR="00E512D8" w:rsidRPr="003705BE">
        <w:rPr>
          <w:b/>
          <w:bCs/>
        </w:rPr>
        <w:t>开发过程记录（强制规范）</w:t>
      </w:r>
    </w:p>
    <w:p w14:paraId="7B9D5FCC" w14:textId="77777777" w:rsidR="003705BE" w:rsidRPr="003705BE" w:rsidRDefault="003705BE" w:rsidP="003705BE">
      <w:pPr>
        <w:rPr>
          <w:rFonts w:hint="eastAsia"/>
          <w:b/>
          <w:bCs/>
        </w:rPr>
      </w:pPr>
      <w:r w:rsidRPr="003705BE">
        <w:rPr>
          <w:rFonts w:ascii="Segoe UI Emoji" w:hAnsi="Segoe UI Emoji" w:cs="Segoe UI Emoji"/>
          <w:b/>
          <w:bCs/>
        </w:rPr>
        <w:t>✅</w:t>
      </w:r>
      <w:r w:rsidRPr="003705BE">
        <w:rPr>
          <w:b/>
          <w:bCs/>
        </w:rPr>
        <w:t xml:space="preserve"> </w:t>
      </w:r>
      <w:r w:rsidRPr="00C02F50">
        <w:rPr>
          <w:b/>
          <w:bCs/>
          <w:color w:val="FF0000"/>
        </w:rPr>
        <w:t>标准记录模板（必须统一）</w:t>
      </w:r>
    </w:p>
    <w:p w14:paraId="5F71214C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【日期】</w:t>
      </w:r>
    </w:p>
    <w:p w14:paraId="12175B1F" w14:textId="77777777" w:rsidR="00E512D8" w:rsidRPr="00E512D8" w:rsidRDefault="00E512D8" w:rsidP="00E512D8">
      <w:pPr>
        <w:rPr>
          <w:rFonts w:hint="eastAsia"/>
        </w:rPr>
      </w:pPr>
      <w:r w:rsidRPr="00E512D8">
        <w:t>2026-08-06</w:t>
      </w:r>
    </w:p>
    <w:p w14:paraId="250F6711" w14:textId="77777777" w:rsidR="00E512D8" w:rsidRPr="00E512D8" w:rsidRDefault="00000000" w:rsidP="00E512D8">
      <w:pPr>
        <w:rPr>
          <w:rFonts w:hint="eastAsia"/>
        </w:rPr>
      </w:pPr>
      <w:r>
        <w:pict w14:anchorId="44AB924B">
          <v:rect id="_x0000_i1056" style="width:0;height:1.5pt" o:hralign="center" o:hrstd="t" o:hr="t" fillcolor="#a0a0a0" stroked="f"/>
        </w:pict>
      </w:r>
    </w:p>
    <w:p w14:paraId="5AF1B07F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【操作类型】</w:t>
      </w:r>
    </w:p>
    <w:p w14:paraId="050CD042" w14:textId="77777777" w:rsidR="00E512D8" w:rsidRPr="00E512D8" w:rsidRDefault="00E512D8" w:rsidP="00E512D8">
      <w:pPr>
        <w:rPr>
          <w:rFonts w:hint="eastAsia"/>
        </w:rPr>
      </w:pPr>
      <w:r w:rsidRPr="00E512D8">
        <w:lastRenderedPageBreak/>
        <w:t>（必须选择）</w:t>
      </w:r>
    </w:p>
    <w:p w14:paraId="579E1877" w14:textId="77777777" w:rsidR="00E512D8" w:rsidRPr="00E512D8" w:rsidRDefault="00E512D8">
      <w:pPr>
        <w:numPr>
          <w:ilvl w:val="0"/>
          <w:numId w:val="8"/>
        </w:numPr>
        <w:rPr>
          <w:rFonts w:hint="eastAsia"/>
        </w:rPr>
      </w:pPr>
      <w:r w:rsidRPr="00E512D8">
        <w:t>新增模块</w:t>
      </w:r>
    </w:p>
    <w:p w14:paraId="671D78AD" w14:textId="77777777" w:rsidR="00E512D8" w:rsidRPr="00E512D8" w:rsidRDefault="00E512D8">
      <w:pPr>
        <w:numPr>
          <w:ilvl w:val="0"/>
          <w:numId w:val="8"/>
        </w:numPr>
        <w:rPr>
          <w:rFonts w:hint="eastAsia"/>
        </w:rPr>
      </w:pPr>
      <w:r w:rsidRPr="00E512D8">
        <w:t>修改结构</w:t>
      </w:r>
    </w:p>
    <w:p w14:paraId="70AB70D1" w14:textId="77777777" w:rsidR="00E512D8" w:rsidRPr="00E512D8" w:rsidRDefault="00E512D8">
      <w:pPr>
        <w:numPr>
          <w:ilvl w:val="0"/>
          <w:numId w:val="8"/>
        </w:numPr>
        <w:rPr>
          <w:rFonts w:hint="eastAsia"/>
        </w:rPr>
      </w:pPr>
      <w:r w:rsidRPr="00E512D8">
        <w:t>修复Bug</w:t>
      </w:r>
    </w:p>
    <w:p w14:paraId="7C13F84F" w14:textId="77777777" w:rsidR="00E512D8" w:rsidRPr="00E512D8" w:rsidRDefault="00E512D8">
      <w:pPr>
        <w:numPr>
          <w:ilvl w:val="0"/>
          <w:numId w:val="8"/>
        </w:numPr>
        <w:rPr>
          <w:rFonts w:hint="eastAsia"/>
        </w:rPr>
      </w:pPr>
      <w:r w:rsidRPr="00E512D8">
        <w:t>优化逻辑</w:t>
      </w:r>
    </w:p>
    <w:p w14:paraId="2529EE9B" w14:textId="77777777" w:rsidR="00E512D8" w:rsidRPr="00E512D8" w:rsidRDefault="00000000" w:rsidP="00E512D8">
      <w:pPr>
        <w:rPr>
          <w:rFonts w:hint="eastAsia"/>
        </w:rPr>
      </w:pPr>
      <w:r>
        <w:pict w14:anchorId="05181C4B">
          <v:rect id="_x0000_i1057" style="width:0;height:1.5pt" o:hralign="center" o:hrstd="t" o:hr="t" fillcolor="#a0a0a0" stroked="f"/>
        </w:pict>
      </w:r>
    </w:p>
    <w:p w14:paraId="54B3662E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【修改目的】</w:t>
      </w:r>
    </w:p>
    <w:p w14:paraId="0163E38F" w14:textId="77777777" w:rsidR="00E512D8" w:rsidRPr="00E512D8" w:rsidRDefault="00E512D8" w:rsidP="00E512D8">
      <w:pPr>
        <w:rPr>
          <w:rFonts w:hint="eastAsia"/>
        </w:rPr>
      </w:pPr>
      <w:r w:rsidRPr="00E512D8">
        <w:t>说明为什么要做这个修改</w:t>
      </w:r>
    </w:p>
    <w:p w14:paraId="701D8730" w14:textId="77777777" w:rsidR="00E512D8" w:rsidRPr="00E512D8" w:rsidRDefault="00000000" w:rsidP="00E512D8">
      <w:pPr>
        <w:rPr>
          <w:rFonts w:hint="eastAsia"/>
        </w:rPr>
      </w:pPr>
      <w:r>
        <w:pict w14:anchorId="090222F2">
          <v:rect id="_x0000_i1058" style="width:0;height:1.5pt" o:hralign="center" o:hrstd="t" o:hr="t" fillcolor="#a0a0a0" stroked="f"/>
        </w:pict>
      </w:r>
    </w:p>
    <w:p w14:paraId="37D83D04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【修改内容】</w:t>
      </w:r>
    </w:p>
    <w:p w14:paraId="7DA99C24" w14:textId="77777777" w:rsidR="00E512D8" w:rsidRPr="00E512D8" w:rsidRDefault="00E512D8" w:rsidP="00E512D8">
      <w:pPr>
        <w:rPr>
          <w:rFonts w:hint="eastAsia"/>
        </w:rPr>
      </w:pPr>
      <w:r w:rsidRPr="00E512D8">
        <w:t>具体改了什么（文件 + 内容）</w:t>
      </w:r>
    </w:p>
    <w:p w14:paraId="6ED7FB2D" w14:textId="77777777" w:rsidR="00E512D8" w:rsidRPr="00E512D8" w:rsidRDefault="00E512D8" w:rsidP="00E512D8">
      <w:pPr>
        <w:rPr>
          <w:rFonts w:hint="eastAsia"/>
        </w:rPr>
      </w:pPr>
      <w:r w:rsidRPr="00E512D8">
        <w:t>示例：</w:t>
      </w:r>
    </w:p>
    <w:p w14:paraId="6ECBCEFA" w14:textId="77777777" w:rsidR="00E512D8" w:rsidRPr="00E512D8" w:rsidRDefault="00E512D8">
      <w:pPr>
        <w:numPr>
          <w:ilvl w:val="0"/>
          <w:numId w:val="9"/>
        </w:numPr>
        <w:rPr>
          <w:rFonts w:hint="eastAsia"/>
        </w:rPr>
      </w:pPr>
      <w:r w:rsidRPr="00E512D8">
        <w:t>新增 downloader/copernicus.py</w:t>
      </w:r>
    </w:p>
    <w:p w14:paraId="1BD040BD" w14:textId="77777777" w:rsidR="00E512D8" w:rsidRPr="00E512D8" w:rsidRDefault="00E512D8">
      <w:pPr>
        <w:numPr>
          <w:ilvl w:val="0"/>
          <w:numId w:val="9"/>
        </w:numPr>
        <w:rPr>
          <w:rFonts w:hint="eastAsia"/>
        </w:rPr>
      </w:pPr>
      <w:r w:rsidRPr="00E512D8">
        <w:t>修改 main.py 调用流程</w:t>
      </w:r>
    </w:p>
    <w:p w14:paraId="1F504623" w14:textId="77777777" w:rsidR="00E512D8" w:rsidRPr="00E512D8" w:rsidRDefault="00E512D8">
      <w:pPr>
        <w:numPr>
          <w:ilvl w:val="0"/>
          <w:numId w:val="9"/>
        </w:numPr>
        <w:rPr>
          <w:rFonts w:hint="eastAsia"/>
        </w:rPr>
      </w:pPr>
      <w:r w:rsidRPr="00E512D8">
        <w:t>调整 data 目录结构</w:t>
      </w:r>
    </w:p>
    <w:p w14:paraId="659F7E62" w14:textId="77777777" w:rsidR="00E512D8" w:rsidRPr="00E512D8" w:rsidRDefault="00000000" w:rsidP="00E512D8">
      <w:pPr>
        <w:rPr>
          <w:rFonts w:hint="eastAsia"/>
        </w:rPr>
      </w:pPr>
      <w:r>
        <w:pict w14:anchorId="32034C25">
          <v:rect id="_x0000_i1059" style="width:0;height:1.5pt" o:hralign="center" o:hrstd="t" o:hr="t" fillcolor="#a0a0a0" stroked="f"/>
        </w:pict>
      </w:r>
    </w:p>
    <w:p w14:paraId="32C0755B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【影响范围】</w:t>
      </w:r>
    </w:p>
    <w:p w14:paraId="1C62F249" w14:textId="77777777" w:rsidR="00E512D8" w:rsidRPr="00E512D8" w:rsidRDefault="00E512D8" w:rsidP="00E512D8">
      <w:pPr>
        <w:rPr>
          <w:rFonts w:hint="eastAsia"/>
        </w:rPr>
      </w:pPr>
      <w:r w:rsidRPr="00E512D8">
        <w:t>说明影响到哪些模块</w:t>
      </w:r>
      <w:r w:rsidR="00C02F50">
        <w:rPr>
          <w:rFonts w:hint="eastAsia"/>
        </w:rPr>
        <w:t>/文件</w:t>
      </w:r>
    </w:p>
    <w:p w14:paraId="1AF5A646" w14:textId="77777777" w:rsidR="00E512D8" w:rsidRPr="00E512D8" w:rsidRDefault="00000000" w:rsidP="00E512D8">
      <w:pPr>
        <w:rPr>
          <w:rFonts w:hint="eastAsia"/>
        </w:rPr>
      </w:pPr>
      <w:r>
        <w:pict w14:anchorId="438D040E">
          <v:rect id="_x0000_i1060" style="width:0;height:1.5pt" o:hralign="center" o:hrstd="t" o:hr="t" fillcolor="#a0a0a0" stroked="f"/>
        </w:pict>
      </w:r>
    </w:p>
    <w:p w14:paraId="5CF89768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【当前状态</w:t>
      </w:r>
      <w:r w:rsidR="0020555F">
        <w:rPr>
          <w:rFonts w:hint="eastAsia"/>
          <w:b/>
          <w:bCs/>
        </w:rPr>
        <w:t>/结果</w:t>
      </w:r>
      <w:r w:rsidRPr="00E512D8">
        <w:rPr>
          <w:b/>
          <w:bCs/>
        </w:rPr>
        <w:t>】</w:t>
      </w:r>
    </w:p>
    <w:p w14:paraId="47D551AA" w14:textId="77777777" w:rsidR="00E512D8" w:rsidRPr="00E512D8" w:rsidRDefault="00E512D8">
      <w:pPr>
        <w:numPr>
          <w:ilvl w:val="0"/>
          <w:numId w:val="10"/>
        </w:numPr>
        <w:rPr>
          <w:rFonts w:hint="eastAsia"/>
        </w:rPr>
      </w:pPr>
      <w:r w:rsidRPr="00E512D8">
        <w:t>是否完成</w:t>
      </w:r>
    </w:p>
    <w:p w14:paraId="5DAABB47" w14:textId="77777777" w:rsidR="00E512D8" w:rsidRPr="00E512D8" w:rsidRDefault="00E512D8">
      <w:pPr>
        <w:numPr>
          <w:ilvl w:val="0"/>
          <w:numId w:val="10"/>
        </w:numPr>
        <w:rPr>
          <w:rFonts w:hint="eastAsia"/>
        </w:rPr>
      </w:pPr>
      <w:r w:rsidRPr="00E512D8">
        <w:t>是否可运行</w:t>
      </w:r>
    </w:p>
    <w:p w14:paraId="79DF686F" w14:textId="77777777" w:rsidR="00E512D8" w:rsidRDefault="00000000" w:rsidP="00E512D8">
      <w:pPr>
        <w:rPr>
          <w:rFonts w:hint="eastAsia"/>
        </w:rPr>
      </w:pPr>
      <w:r>
        <w:pict w14:anchorId="13E1540C">
          <v:rect id="_x0000_i1061" style="width:0;height:1.5pt" o:hralign="center" o:hrstd="t" o:hr="t" fillcolor="#a0a0a0" stroked="f"/>
        </w:pict>
      </w:r>
    </w:p>
    <w:p w14:paraId="0AB65BC5" w14:textId="77777777" w:rsidR="0020555F" w:rsidRDefault="0020555F" w:rsidP="00E512D8">
      <w:pPr>
        <w:rPr>
          <w:rFonts w:hint="eastAsia"/>
          <w:b/>
          <w:bCs/>
        </w:rPr>
      </w:pPr>
      <w:r w:rsidRPr="0020555F">
        <w:rPr>
          <w:rFonts w:hint="eastAsia"/>
          <w:b/>
          <w:bCs/>
        </w:rPr>
        <w:t>【存在问题】</w:t>
      </w:r>
    </w:p>
    <w:p w14:paraId="10EB4858" w14:textId="77777777" w:rsidR="0020555F" w:rsidRPr="0020555F" w:rsidRDefault="0020555F" w:rsidP="00E512D8">
      <w:pPr>
        <w:rPr>
          <w:rFonts w:hint="eastAsia"/>
        </w:rPr>
      </w:pPr>
      <w:r w:rsidRPr="0020555F">
        <w:rPr>
          <w:rFonts w:hint="eastAsia"/>
        </w:rPr>
        <w:t>当前</w:t>
      </w:r>
      <w:r>
        <w:rPr>
          <w:rFonts w:hint="eastAsia"/>
        </w:rPr>
        <w:t>已经完成的内容里面，</w:t>
      </w:r>
      <w:r w:rsidRPr="0020555F">
        <w:rPr>
          <w:rFonts w:hint="eastAsia"/>
        </w:rPr>
        <w:t>已发现，但仍未解决的问题</w:t>
      </w:r>
      <w:r>
        <w:rPr>
          <w:rFonts w:hint="eastAsia"/>
        </w:rPr>
        <w:t>，包括无法解决的问题</w:t>
      </w:r>
    </w:p>
    <w:p w14:paraId="2D431F27" w14:textId="77777777" w:rsidR="0020555F" w:rsidRPr="00E512D8" w:rsidRDefault="00000000" w:rsidP="00E512D8">
      <w:pPr>
        <w:rPr>
          <w:rFonts w:hint="eastAsia"/>
        </w:rPr>
      </w:pPr>
      <w:r>
        <w:pict w14:anchorId="4662045C">
          <v:rect id="_x0000_i1062" style="width:0;height:1.5pt" o:hralign="center" o:hrstd="t" o:hr="t" fillcolor="#a0a0a0" stroked="f"/>
        </w:pict>
      </w:r>
    </w:p>
    <w:p w14:paraId="030EE414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【下一步计划】</w:t>
      </w:r>
    </w:p>
    <w:p w14:paraId="6D507CA0" w14:textId="77777777" w:rsidR="00E512D8" w:rsidRPr="00E512D8" w:rsidRDefault="00E512D8" w:rsidP="00E512D8">
      <w:pPr>
        <w:rPr>
          <w:rFonts w:hint="eastAsia"/>
        </w:rPr>
      </w:pPr>
      <w:r w:rsidRPr="00E512D8">
        <w:lastRenderedPageBreak/>
        <w:t>明确下一步要做什么</w:t>
      </w:r>
    </w:p>
    <w:p w14:paraId="43C9EA28" w14:textId="77777777" w:rsidR="00E512D8" w:rsidRPr="00E512D8" w:rsidRDefault="00000000" w:rsidP="00E512D8">
      <w:pPr>
        <w:rPr>
          <w:rFonts w:hint="eastAsia"/>
        </w:rPr>
      </w:pPr>
      <w:r>
        <w:pict w14:anchorId="394E1982">
          <v:rect id="_x0000_i1063" style="width:0;height:1.5pt" o:hralign="center" o:hrstd="t" o:hr="t" fillcolor="#a0a0a0" stroked="f"/>
        </w:pict>
      </w:r>
    </w:p>
    <w:p w14:paraId="3428DDD1" w14:textId="77777777" w:rsidR="00E512D8" w:rsidRPr="00E512D8" w:rsidRDefault="00E512D8" w:rsidP="00E512D8">
      <w:pPr>
        <w:rPr>
          <w:rFonts w:hint="eastAsia"/>
          <w:b/>
          <w:bCs/>
        </w:rPr>
      </w:pPr>
      <w:r w:rsidRPr="00E512D8">
        <w:rPr>
          <w:b/>
          <w:bCs/>
        </w:rPr>
        <w:t>【AI辅助记录】</w:t>
      </w:r>
    </w:p>
    <w:p w14:paraId="1ED27A3D" w14:textId="77777777" w:rsidR="00E512D8" w:rsidRPr="00E512D8" w:rsidRDefault="00E512D8" w:rsidP="00E512D8">
      <w:pPr>
        <w:rPr>
          <w:rFonts w:hint="eastAsia"/>
        </w:rPr>
      </w:pPr>
      <w:r w:rsidRPr="00E512D8">
        <w:t>说明：</w:t>
      </w:r>
    </w:p>
    <w:p w14:paraId="0BA82B70" w14:textId="77777777" w:rsidR="00E512D8" w:rsidRPr="00E512D8" w:rsidRDefault="00E512D8">
      <w:pPr>
        <w:numPr>
          <w:ilvl w:val="0"/>
          <w:numId w:val="11"/>
        </w:numPr>
        <w:rPr>
          <w:rFonts w:hint="eastAsia"/>
        </w:rPr>
      </w:pPr>
      <w:r w:rsidRPr="00E512D8">
        <w:t>AI做了什么</w:t>
      </w:r>
      <w:r w:rsidR="003705BE">
        <w:rPr>
          <w:rFonts w:hint="eastAsia"/>
        </w:rPr>
        <w:t>（哪些内容是ai做的，必须标注清楚）</w:t>
      </w:r>
    </w:p>
    <w:p w14:paraId="4D9720C8" w14:textId="77777777" w:rsidR="00E512D8" w:rsidRPr="00E512D8" w:rsidRDefault="00E512D8">
      <w:pPr>
        <w:numPr>
          <w:ilvl w:val="0"/>
          <w:numId w:val="11"/>
        </w:numPr>
        <w:rPr>
          <w:rFonts w:hint="eastAsia"/>
        </w:rPr>
      </w:pPr>
      <w:r w:rsidRPr="00E512D8">
        <w:t>人工是否修改</w:t>
      </w:r>
    </w:p>
    <w:p w14:paraId="39D1823B" w14:textId="77777777" w:rsidR="00E512D8" w:rsidRPr="00CB326C" w:rsidRDefault="00C02F50" w:rsidP="00C02F50">
      <w:pPr>
        <w:ind w:firstLineChars="100" w:firstLine="220"/>
        <w:rPr>
          <w:rFonts w:hint="eastAsia"/>
          <w:b/>
          <w:bCs/>
        </w:rPr>
      </w:pPr>
      <w:r w:rsidRPr="003705BE">
        <w:rPr>
          <w:rFonts w:ascii="Segoe UI Emoji" w:hAnsi="Segoe UI Emoji" w:cs="Segoe UI Emoji"/>
          <w:b/>
          <w:bCs/>
        </w:rPr>
        <w:t>✅</w:t>
      </w:r>
      <w:r>
        <w:rPr>
          <w:rFonts w:ascii="Segoe UI Emoji" w:hAnsi="Segoe UI Emoji" w:cs="Segoe UI Emoji" w:hint="eastAsia"/>
          <w:b/>
          <w:bCs/>
        </w:rPr>
        <w:t xml:space="preserve"> </w:t>
      </w:r>
      <w:r w:rsidRPr="00C02F50">
        <w:rPr>
          <w:rFonts w:hint="eastAsia"/>
          <w:b/>
          <w:bCs/>
          <w:color w:val="FF0000"/>
        </w:rPr>
        <w:t>开发日志</w:t>
      </w:r>
      <w:r w:rsidR="003705BE" w:rsidRPr="00C02F50">
        <w:rPr>
          <w:rFonts w:hint="eastAsia"/>
          <w:b/>
          <w:bCs/>
          <w:color w:val="FF0000"/>
        </w:rPr>
        <w:t>：</w:t>
      </w:r>
      <w:r w:rsidR="00CB326C" w:rsidRPr="00C02F50">
        <w:rPr>
          <w:rFonts w:hint="eastAsia"/>
          <w:b/>
          <w:bCs/>
          <w:color w:val="FF0000"/>
        </w:rPr>
        <w:t>（写在这里）</w:t>
      </w:r>
    </w:p>
    <w:p w14:paraId="357DE8A7" w14:textId="77777777" w:rsidR="00C02F50" w:rsidRPr="00C02F50" w:rsidRDefault="00C02F50" w:rsidP="00C02F50">
      <w:pPr>
        <w:rPr>
          <w:rFonts w:hint="eastAsia"/>
          <w:b/>
          <w:bCs/>
        </w:rPr>
      </w:pPr>
      <w:r w:rsidRPr="00C02F50">
        <w:rPr>
          <w:b/>
          <w:bCs/>
        </w:rPr>
        <w:t>【日期】</w:t>
      </w:r>
    </w:p>
    <w:p w14:paraId="3A5312A1" w14:textId="77777777" w:rsidR="00C02F50" w:rsidRPr="00C02F50" w:rsidRDefault="00C02F50" w:rsidP="00C02F50">
      <w:pPr>
        <w:rPr>
          <w:rFonts w:hint="eastAsia"/>
        </w:rPr>
      </w:pPr>
      <w:r w:rsidRPr="00C02F50">
        <w:t>2026-08-06</w:t>
      </w:r>
    </w:p>
    <w:p w14:paraId="1FFE7AAA" w14:textId="77777777" w:rsidR="00C02F50" w:rsidRPr="00C02F50" w:rsidRDefault="00000000" w:rsidP="00C02F50">
      <w:pPr>
        <w:rPr>
          <w:rFonts w:hint="eastAsia"/>
        </w:rPr>
      </w:pPr>
      <w:r>
        <w:pict w14:anchorId="04357323">
          <v:rect id="_x0000_i1064" style="width:0;height:1.5pt" o:hralign="center" o:hrstd="t" o:hr="t" fillcolor="#a0a0a0" stroked="f"/>
        </w:pict>
      </w:r>
    </w:p>
    <w:p w14:paraId="00B48CE0" w14:textId="77777777" w:rsidR="00C02F50" w:rsidRPr="00C02F50" w:rsidRDefault="00C02F50" w:rsidP="00C02F50">
      <w:pPr>
        <w:rPr>
          <w:rFonts w:hint="eastAsia"/>
          <w:b/>
          <w:bCs/>
        </w:rPr>
      </w:pPr>
      <w:r w:rsidRPr="00C02F50">
        <w:rPr>
          <w:b/>
          <w:bCs/>
        </w:rPr>
        <w:t>【操作类型】</w:t>
      </w:r>
    </w:p>
    <w:p w14:paraId="298D1AEF" w14:textId="77777777" w:rsidR="00C02F50" w:rsidRPr="00C02F50" w:rsidRDefault="00C02F50" w:rsidP="00C02F50">
      <w:pPr>
        <w:rPr>
          <w:rFonts w:hint="eastAsia"/>
        </w:rPr>
      </w:pPr>
      <w:r w:rsidRPr="00C02F50">
        <w:t>项目初始化 + 核心模块实现</w:t>
      </w:r>
    </w:p>
    <w:p w14:paraId="254F0716" w14:textId="77777777" w:rsidR="00C02F50" w:rsidRPr="00C02F50" w:rsidRDefault="00000000" w:rsidP="00C02F50">
      <w:pPr>
        <w:rPr>
          <w:rFonts w:hint="eastAsia"/>
        </w:rPr>
      </w:pPr>
      <w:r>
        <w:pict w14:anchorId="118EB034">
          <v:rect id="_x0000_i1065" style="width:0;height:1.5pt" o:hralign="center" o:hrstd="t" o:hr="t" fillcolor="#a0a0a0" stroked="f"/>
        </w:pict>
      </w:r>
    </w:p>
    <w:p w14:paraId="63CFA82D" w14:textId="77777777" w:rsidR="00C02F50" w:rsidRPr="00C02F50" w:rsidRDefault="00C02F50" w:rsidP="00C02F50">
      <w:pPr>
        <w:rPr>
          <w:rFonts w:hint="eastAsia"/>
          <w:b/>
          <w:bCs/>
        </w:rPr>
      </w:pPr>
      <w:r w:rsidRPr="00C02F50">
        <w:rPr>
          <w:b/>
          <w:bCs/>
        </w:rPr>
        <w:t>【</w:t>
      </w:r>
      <w:r w:rsidRPr="00E512D8">
        <w:rPr>
          <w:b/>
          <w:bCs/>
        </w:rPr>
        <w:t>修改内容</w:t>
      </w:r>
      <w:r w:rsidRPr="00C02F50">
        <w:rPr>
          <w:b/>
          <w:bCs/>
        </w:rPr>
        <w:t>】</w:t>
      </w:r>
    </w:p>
    <w:p w14:paraId="3073ABFD" w14:textId="77777777" w:rsidR="00C02F50" w:rsidRPr="00C02F50" w:rsidRDefault="00C02F50">
      <w:pPr>
        <w:numPr>
          <w:ilvl w:val="0"/>
          <w:numId w:val="13"/>
        </w:numPr>
        <w:rPr>
          <w:rFonts w:hint="eastAsia"/>
        </w:rPr>
      </w:pPr>
      <w:r w:rsidRPr="00C02F50">
        <w:t>完成项目整体结构设计：</w:t>
      </w:r>
    </w:p>
    <w:p w14:paraId="6099DEC7" w14:textId="77777777" w:rsidR="00C02F50" w:rsidRPr="00C02F50" w:rsidRDefault="00C02F50">
      <w:pPr>
        <w:numPr>
          <w:ilvl w:val="0"/>
          <w:numId w:val="14"/>
        </w:numPr>
        <w:rPr>
          <w:rFonts w:hint="eastAsia"/>
        </w:rPr>
      </w:pPr>
      <w:r w:rsidRPr="00C02F50">
        <w:t>确定模块划分：</w:t>
      </w:r>
    </w:p>
    <w:p w14:paraId="0A045848" w14:textId="77777777" w:rsidR="00C02F50" w:rsidRPr="00C02F50" w:rsidRDefault="00C02F50">
      <w:pPr>
        <w:numPr>
          <w:ilvl w:val="1"/>
          <w:numId w:val="14"/>
        </w:numPr>
        <w:rPr>
          <w:rFonts w:hint="eastAsia"/>
        </w:rPr>
      </w:pPr>
      <w:r w:rsidRPr="00C02F50">
        <w:t>downloader（数据下载）</w:t>
      </w:r>
    </w:p>
    <w:p w14:paraId="63BB696B" w14:textId="77777777" w:rsidR="00C02F50" w:rsidRPr="00C02F50" w:rsidRDefault="00C02F50">
      <w:pPr>
        <w:numPr>
          <w:ilvl w:val="1"/>
          <w:numId w:val="14"/>
        </w:numPr>
        <w:rPr>
          <w:rFonts w:hint="eastAsia"/>
        </w:rPr>
      </w:pPr>
      <w:r w:rsidRPr="00C02F50">
        <w:t>preprocess（数据预处理）</w:t>
      </w:r>
    </w:p>
    <w:p w14:paraId="27C80E9B" w14:textId="77777777" w:rsidR="00C02F50" w:rsidRPr="00C02F50" w:rsidRDefault="00C02F50">
      <w:pPr>
        <w:numPr>
          <w:ilvl w:val="1"/>
          <w:numId w:val="14"/>
        </w:numPr>
        <w:rPr>
          <w:rFonts w:hint="eastAsia"/>
        </w:rPr>
      </w:pPr>
      <w:r w:rsidRPr="00C02F50">
        <w:t>feature（特征工程）</w:t>
      </w:r>
    </w:p>
    <w:p w14:paraId="40E516E4" w14:textId="77777777" w:rsidR="00C02F50" w:rsidRPr="00C02F50" w:rsidRDefault="00C02F50">
      <w:pPr>
        <w:numPr>
          <w:ilvl w:val="1"/>
          <w:numId w:val="14"/>
        </w:numPr>
        <w:rPr>
          <w:rFonts w:hint="eastAsia"/>
        </w:rPr>
      </w:pPr>
      <w:r w:rsidRPr="00C02F50">
        <w:t>model（模型训练）</w:t>
      </w:r>
    </w:p>
    <w:p w14:paraId="2FAC06B7" w14:textId="77777777" w:rsidR="00C02F50" w:rsidRPr="00C02F50" w:rsidRDefault="00C02F50">
      <w:pPr>
        <w:numPr>
          <w:ilvl w:val="1"/>
          <w:numId w:val="14"/>
        </w:numPr>
        <w:rPr>
          <w:rFonts w:hint="eastAsia"/>
        </w:rPr>
      </w:pPr>
      <w:r w:rsidRPr="00C02F50">
        <w:t>utils（工具模块）</w:t>
      </w:r>
    </w:p>
    <w:p w14:paraId="758A64CE" w14:textId="77777777" w:rsidR="00C02F50" w:rsidRPr="00C02F50" w:rsidRDefault="00C02F50">
      <w:pPr>
        <w:numPr>
          <w:ilvl w:val="0"/>
          <w:numId w:val="14"/>
        </w:numPr>
        <w:rPr>
          <w:rFonts w:hint="eastAsia"/>
        </w:rPr>
      </w:pPr>
      <w:r w:rsidRPr="00C02F50">
        <w:t>确定数据目录结构：</w:t>
      </w:r>
    </w:p>
    <w:p w14:paraId="594A3A3B" w14:textId="77777777" w:rsidR="00C02F50" w:rsidRPr="00C02F50" w:rsidRDefault="00C02F50">
      <w:pPr>
        <w:numPr>
          <w:ilvl w:val="1"/>
          <w:numId w:val="14"/>
        </w:numPr>
        <w:rPr>
          <w:rFonts w:hint="eastAsia"/>
        </w:rPr>
      </w:pPr>
      <w:r w:rsidRPr="00C02F50">
        <w:t>data/inventory（样地数据）</w:t>
      </w:r>
    </w:p>
    <w:p w14:paraId="0FA8CBF8" w14:textId="77777777" w:rsidR="00C02F50" w:rsidRPr="00C02F50" w:rsidRDefault="00C02F50">
      <w:pPr>
        <w:numPr>
          <w:ilvl w:val="1"/>
          <w:numId w:val="14"/>
        </w:numPr>
        <w:rPr>
          <w:rFonts w:hint="eastAsia"/>
        </w:rPr>
      </w:pPr>
      <w:r w:rsidRPr="00C02F50">
        <w:t>data/Sentinel2（遥感数据）</w:t>
      </w:r>
    </w:p>
    <w:p w14:paraId="59A59719" w14:textId="77777777" w:rsidR="00C02F50" w:rsidRPr="00C02F50" w:rsidRDefault="00C02F50">
      <w:pPr>
        <w:numPr>
          <w:ilvl w:val="1"/>
          <w:numId w:val="14"/>
        </w:numPr>
        <w:rPr>
          <w:rFonts w:hint="eastAsia"/>
        </w:rPr>
      </w:pPr>
      <w:r w:rsidRPr="00C02F50">
        <w:t>data/DEM（地形数据）</w:t>
      </w:r>
    </w:p>
    <w:p w14:paraId="40A28827" w14:textId="77777777" w:rsidR="00C02F50" w:rsidRPr="00C02F50" w:rsidRDefault="00C02F50">
      <w:pPr>
        <w:numPr>
          <w:ilvl w:val="1"/>
          <w:numId w:val="14"/>
        </w:numPr>
        <w:rPr>
          <w:rFonts w:hint="eastAsia"/>
        </w:rPr>
      </w:pPr>
      <w:r w:rsidRPr="00C02F50">
        <w:t>data/feature（训练数据）</w:t>
      </w:r>
    </w:p>
    <w:p w14:paraId="364E137D" w14:textId="77777777" w:rsidR="00C02F50" w:rsidRPr="00C02F50" w:rsidRDefault="00C02F50">
      <w:pPr>
        <w:numPr>
          <w:ilvl w:val="1"/>
          <w:numId w:val="14"/>
        </w:numPr>
        <w:rPr>
          <w:rFonts w:hint="eastAsia"/>
        </w:rPr>
      </w:pPr>
      <w:r w:rsidRPr="00C02F50">
        <w:lastRenderedPageBreak/>
        <w:t>data/result（输出结果）</w:t>
      </w:r>
    </w:p>
    <w:p w14:paraId="6C4E7BA6" w14:textId="77777777" w:rsidR="00C02F50" w:rsidRPr="00C02F50" w:rsidRDefault="00000000" w:rsidP="00C02F50">
      <w:pPr>
        <w:rPr>
          <w:rFonts w:hint="eastAsia"/>
        </w:rPr>
      </w:pPr>
      <w:r>
        <w:pict w14:anchorId="2A0A6DFE">
          <v:rect id="_x0000_i1066" style="width:0;height:1.5pt" o:hralign="center" o:hrstd="t" o:hr="t" fillcolor="#a0a0a0" stroked="f"/>
        </w:pict>
      </w:r>
    </w:p>
    <w:p w14:paraId="19EA75F6" w14:textId="77777777" w:rsidR="00C02F50" w:rsidRPr="00C02F50" w:rsidRDefault="00C02F50">
      <w:pPr>
        <w:numPr>
          <w:ilvl w:val="0"/>
          <w:numId w:val="15"/>
        </w:numPr>
        <w:rPr>
          <w:rFonts w:hint="eastAsia"/>
        </w:rPr>
      </w:pPr>
      <w:r w:rsidRPr="00C02F50">
        <w:t>实现 Copernicus 数据下载模块：</w:t>
      </w:r>
    </w:p>
    <w:p w14:paraId="52BC0C26" w14:textId="77777777" w:rsidR="00C02F50" w:rsidRPr="00C02F50" w:rsidRDefault="00C02F50">
      <w:pPr>
        <w:numPr>
          <w:ilvl w:val="0"/>
          <w:numId w:val="16"/>
        </w:numPr>
        <w:rPr>
          <w:rFonts w:hint="eastAsia"/>
        </w:rPr>
      </w:pPr>
      <w:r w:rsidRPr="00C02F50">
        <w:t>基于 Copernicus Data Space API</w:t>
      </w:r>
    </w:p>
    <w:p w14:paraId="132AE6F9" w14:textId="77777777" w:rsidR="00C02F50" w:rsidRPr="00C02F50" w:rsidRDefault="00C02F50">
      <w:pPr>
        <w:numPr>
          <w:ilvl w:val="0"/>
          <w:numId w:val="16"/>
        </w:numPr>
        <w:rPr>
          <w:rFonts w:hint="eastAsia"/>
        </w:rPr>
      </w:pPr>
      <w:r w:rsidRPr="00C02F50">
        <w:t>支持：</w:t>
      </w:r>
    </w:p>
    <w:p w14:paraId="6FEB97C6" w14:textId="77777777" w:rsidR="00C02F50" w:rsidRPr="00C02F50" w:rsidRDefault="00C02F50">
      <w:pPr>
        <w:numPr>
          <w:ilvl w:val="1"/>
          <w:numId w:val="16"/>
        </w:numPr>
        <w:rPr>
          <w:rFonts w:hint="eastAsia"/>
        </w:rPr>
      </w:pPr>
      <w:r w:rsidRPr="00C02F50">
        <w:t>按时间 + 经纬度查询 Sentinel-2 数据</w:t>
      </w:r>
    </w:p>
    <w:p w14:paraId="3C2A8569" w14:textId="77777777" w:rsidR="00C02F50" w:rsidRPr="00C02F50" w:rsidRDefault="00C02F50">
      <w:pPr>
        <w:numPr>
          <w:ilvl w:val="1"/>
          <w:numId w:val="16"/>
        </w:numPr>
        <w:rPr>
          <w:rFonts w:hint="eastAsia"/>
        </w:rPr>
      </w:pPr>
      <w:r w:rsidRPr="00C02F50">
        <w:t>批量获取产品 ID</w:t>
      </w:r>
    </w:p>
    <w:p w14:paraId="464CD7FF" w14:textId="77777777" w:rsidR="00C02F50" w:rsidRPr="00C02F50" w:rsidRDefault="00C02F50">
      <w:pPr>
        <w:numPr>
          <w:ilvl w:val="1"/>
          <w:numId w:val="16"/>
        </w:numPr>
        <w:rPr>
          <w:rFonts w:hint="eastAsia"/>
        </w:rPr>
      </w:pPr>
      <w:r w:rsidRPr="00C02F50">
        <w:t>自动下载产品</w:t>
      </w:r>
    </w:p>
    <w:p w14:paraId="0D073D16" w14:textId="77777777" w:rsidR="00C02F50" w:rsidRPr="00C02F50" w:rsidRDefault="00C02F50">
      <w:pPr>
        <w:numPr>
          <w:ilvl w:val="1"/>
          <w:numId w:val="16"/>
        </w:numPr>
        <w:rPr>
          <w:rFonts w:hint="eastAsia"/>
        </w:rPr>
      </w:pPr>
      <w:r w:rsidRPr="00C02F50">
        <w:t>多次重试机制（应对网络不稳定）</w:t>
      </w:r>
    </w:p>
    <w:p w14:paraId="69BF3A99" w14:textId="77777777" w:rsidR="00C02F50" w:rsidRPr="00C02F50" w:rsidRDefault="00000000" w:rsidP="00C02F50">
      <w:pPr>
        <w:rPr>
          <w:rFonts w:hint="eastAsia"/>
        </w:rPr>
      </w:pPr>
      <w:r>
        <w:pict w14:anchorId="6D2A7E77">
          <v:rect id="_x0000_i1067" style="width:0;height:1.5pt" o:hralign="center" o:hrstd="t" o:hr="t" fillcolor="#a0a0a0" stroked="f"/>
        </w:pict>
      </w:r>
    </w:p>
    <w:p w14:paraId="6837F5F7" w14:textId="77777777" w:rsidR="00C02F50" w:rsidRPr="00C02F50" w:rsidRDefault="00C02F50">
      <w:pPr>
        <w:numPr>
          <w:ilvl w:val="0"/>
          <w:numId w:val="17"/>
        </w:numPr>
        <w:rPr>
          <w:rFonts w:hint="eastAsia"/>
        </w:rPr>
      </w:pPr>
      <w:r w:rsidRPr="00C02F50">
        <w:t>实现下载优化机制：</w:t>
      </w:r>
    </w:p>
    <w:p w14:paraId="45E404A2" w14:textId="77777777" w:rsidR="00C02F50" w:rsidRPr="00C02F50" w:rsidRDefault="00C02F50">
      <w:pPr>
        <w:numPr>
          <w:ilvl w:val="0"/>
          <w:numId w:val="18"/>
        </w:numPr>
        <w:rPr>
          <w:rFonts w:hint="eastAsia"/>
        </w:rPr>
      </w:pPr>
      <w:r w:rsidRPr="00C02F50">
        <w:t>加入 token 获取与认证流程</w:t>
      </w:r>
    </w:p>
    <w:p w14:paraId="57929703" w14:textId="77777777" w:rsidR="00C02F50" w:rsidRPr="00C02F50" w:rsidRDefault="00C02F50">
      <w:pPr>
        <w:numPr>
          <w:ilvl w:val="0"/>
          <w:numId w:val="18"/>
        </w:numPr>
        <w:rPr>
          <w:rFonts w:hint="eastAsia"/>
        </w:rPr>
      </w:pPr>
      <w:r w:rsidRPr="00C02F50">
        <w:t>解决 401（token过期）问题：</w:t>
      </w:r>
    </w:p>
    <w:p w14:paraId="2DB837F7" w14:textId="77777777" w:rsidR="00C02F50" w:rsidRPr="00C02F50" w:rsidRDefault="00C02F50">
      <w:pPr>
        <w:numPr>
          <w:ilvl w:val="1"/>
          <w:numId w:val="18"/>
        </w:numPr>
        <w:rPr>
          <w:rFonts w:hint="eastAsia"/>
        </w:rPr>
      </w:pPr>
      <w:r w:rsidRPr="00C02F50">
        <w:t>在下载过程中自动刷新 token</w:t>
      </w:r>
    </w:p>
    <w:p w14:paraId="0F47CB76" w14:textId="77777777" w:rsidR="00C02F50" w:rsidRPr="00C02F50" w:rsidRDefault="00C02F50">
      <w:pPr>
        <w:numPr>
          <w:ilvl w:val="0"/>
          <w:numId w:val="18"/>
        </w:numPr>
        <w:rPr>
          <w:rFonts w:hint="eastAsia"/>
        </w:rPr>
      </w:pPr>
      <w:r w:rsidRPr="00C02F50">
        <w:t>处理 404（离线数据）问题：</w:t>
      </w:r>
    </w:p>
    <w:p w14:paraId="50552158" w14:textId="77777777" w:rsidR="00C02F50" w:rsidRPr="00C02F50" w:rsidRDefault="00C02F50">
      <w:pPr>
        <w:numPr>
          <w:ilvl w:val="1"/>
          <w:numId w:val="18"/>
        </w:numPr>
        <w:rPr>
          <w:rFonts w:hint="eastAsia"/>
        </w:rPr>
      </w:pPr>
      <w:r w:rsidRPr="00C02F50">
        <w:t>筛选 Online 产品，仅下载可用数据</w:t>
      </w:r>
    </w:p>
    <w:p w14:paraId="6CECFEA3" w14:textId="77777777" w:rsidR="00C02F50" w:rsidRPr="00C02F50" w:rsidRDefault="00000000" w:rsidP="00C02F50">
      <w:pPr>
        <w:rPr>
          <w:rFonts w:hint="eastAsia"/>
        </w:rPr>
      </w:pPr>
      <w:r>
        <w:pict w14:anchorId="1242893A">
          <v:rect id="_x0000_i1068" style="width:0;height:1.5pt" o:hralign="center" o:hrstd="t" o:hr="t" fillcolor="#a0a0a0" stroked="f"/>
        </w:pict>
      </w:r>
    </w:p>
    <w:p w14:paraId="5AF1B2F7" w14:textId="77777777" w:rsidR="00C02F50" w:rsidRPr="00C02F50" w:rsidRDefault="00C02F50">
      <w:pPr>
        <w:numPr>
          <w:ilvl w:val="0"/>
          <w:numId w:val="19"/>
        </w:numPr>
        <w:rPr>
          <w:rFonts w:hint="eastAsia"/>
        </w:rPr>
      </w:pPr>
      <w:r w:rsidRPr="00C02F50">
        <w:t>实现断点续传机制：</w:t>
      </w:r>
    </w:p>
    <w:p w14:paraId="056BA266" w14:textId="77777777" w:rsidR="00C02F50" w:rsidRPr="00C02F50" w:rsidRDefault="00C02F50">
      <w:pPr>
        <w:numPr>
          <w:ilvl w:val="0"/>
          <w:numId w:val="20"/>
        </w:numPr>
        <w:rPr>
          <w:rFonts w:hint="eastAsia"/>
        </w:rPr>
      </w:pPr>
      <w:r w:rsidRPr="00C02F50">
        <w:t>使用 .part 文件标记未完成下载</w:t>
      </w:r>
    </w:p>
    <w:p w14:paraId="0D41CF6A" w14:textId="77777777" w:rsidR="00C02F50" w:rsidRPr="00C02F50" w:rsidRDefault="00C02F50">
      <w:pPr>
        <w:numPr>
          <w:ilvl w:val="0"/>
          <w:numId w:val="20"/>
        </w:numPr>
        <w:rPr>
          <w:rFonts w:hint="eastAsia"/>
        </w:rPr>
      </w:pPr>
      <w:r w:rsidRPr="00C02F50">
        <w:t>支持：</w:t>
      </w:r>
    </w:p>
    <w:p w14:paraId="30BEDD5E" w14:textId="77777777" w:rsidR="00C02F50" w:rsidRPr="00C02F50" w:rsidRDefault="00C02F50">
      <w:pPr>
        <w:numPr>
          <w:ilvl w:val="1"/>
          <w:numId w:val="20"/>
        </w:numPr>
        <w:rPr>
          <w:rFonts w:hint="eastAsia"/>
        </w:rPr>
      </w:pPr>
      <w:r w:rsidRPr="00C02F50">
        <w:t>程序中断后重新运行</w:t>
      </w:r>
    </w:p>
    <w:p w14:paraId="253F1A0B" w14:textId="77777777" w:rsidR="00C02F50" w:rsidRPr="00C02F50" w:rsidRDefault="00C02F50">
      <w:pPr>
        <w:numPr>
          <w:ilvl w:val="1"/>
          <w:numId w:val="20"/>
        </w:numPr>
        <w:rPr>
          <w:rFonts w:hint="eastAsia"/>
        </w:rPr>
      </w:pPr>
      <w:r w:rsidRPr="00C02F50">
        <w:t>自动跳过已完成文件</w:t>
      </w:r>
    </w:p>
    <w:p w14:paraId="00D6E8FF" w14:textId="77777777" w:rsidR="00C02F50" w:rsidRPr="00C02F50" w:rsidRDefault="00C02F50">
      <w:pPr>
        <w:numPr>
          <w:ilvl w:val="1"/>
          <w:numId w:val="20"/>
        </w:numPr>
        <w:rPr>
          <w:rFonts w:hint="eastAsia"/>
        </w:rPr>
      </w:pPr>
      <w:r w:rsidRPr="00C02F50">
        <w:t>继续未完成下载任务</w:t>
      </w:r>
    </w:p>
    <w:p w14:paraId="4FB53FAD" w14:textId="77777777" w:rsidR="00C02F50" w:rsidRPr="00C02F50" w:rsidRDefault="00000000" w:rsidP="00C02F50">
      <w:pPr>
        <w:rPr>
          <w:rFonts w:hint="eastAsia"/>
        </w:rPr>
      </w:pPr>
      <w:r>
        <w:pict w14:anchorId="1D97426D">
          <v:rect id="_x0000_i1069" style="width:0;height:1.5pt" o:hralign="center" o:hrstd="t" o:hr="t" fillcolor="#a0a0a0" stroked="f"/>
        </w:pict>
      </w:r>
    </w:p>
    <w:p w14:paraId="77589CCC" w14:textId="77777777" w:rsidR="00C02F50" w:rsidRPr="00C02F50" w:rsidRDefault="00C02F50">
      <w:pPr>
        <w:numPr>
          <w:ilvl w:val="0"/>
          <w:numId w:val="21"/>
        </w:numPr>
        <w:rPr>
          <w:rFonts w:hint="eastAsia"/>
        </w:rPr>
      </w:pPr>
      <w:r w:rsidRPr="00C02F50">
        <w:t>实现数据解压模块：</w:t>
      </w:r>
    </w:p>
    <w:p w14:paraId="1D843852" w14:textId="77777777" w:rsidR="00C02F50" w:rsidRPr="00C02F50" w:rsidRDefault="00C02F50">
      <w:pPr>
        <w:numPr>
          <w:ilvl w:val="0"/>
          <w:numId w:val="22"/>
        </w:numPr>
        <w:rPr>
          <w:rFonts w:hint="eastAsia"/>
        </w:rPr>
      </w:pPr>
      <w:r w:rsidRPr="00C02F50">
        <w:t>自动扫描 zip 文件</w:t>
      </w:r>
    </w:p>
    <w:p w14:paraId="74715F27" w14:textId="77777777" w:rsidR="00C02F50" w:rsidRPr="00C02F50" w:rsidRDefault="00C02F50">
      <w:pPr>
        <w:numPr>
          <w:ilvl w:val="0"/>
          <w:numId w:val="22"/>
        </w:numPr>
        <w:rPr>
          <w:rFonts w:hint="eastAsia"/>
        </w:rPr>
      </w:pPr>
      <w:r w:rsidRPr="00C02F50">
        <w:t>解压为 SAFE 格式</w:t>
      </w:r>
    </w:p>
    <w:p w14:paraId="3C5C524E" w14:textId="77777777" w:rsidR="00C02F50" w:rsidRPr="00C02F50" w:rsidRDefault="00C02F50">
      <w:pPr>
        <w:numPr>
          <w:ilvl w:val="0"/>
          <w:numId w:val="22"/>
        </w:numPr>
        <w:rPr>
          <w:rFonts w:hint="eastAsia"/>
        </w:rPr>
      </w:pPr>
      <w:r w:rsidRPr="00C02F50">
        <w:lastRenderedPageBreak/>
        <w:t>已解压数据自动跳过（避免重复解压）</w:t>
      </w:r>
    </w:p>
    <w:p w14:paraId="3CCE4CFB" w14:textId="77777777" w:rsidR="00C02F50" w:rsidRPr="00C02F50" w:rsidRDefault="00000000" w:rsidP="00C02F50">
      <w:pPr>
        <w:rPr>
          <w:rFonts w:hint="eastAsia"/>
        </w:rPr>
      </w:pPr>
      <w:r>
        <w:pict w14:anchorId="4EDC0698">
          <v:rect id="_x0000_i1070" style="width:0;height:1.5pt" o:hralign="center" o:hrstd="t" o:hr="t" fillcolor="#a0a0a0" stroked="f"/>
        </w:pict>
      </w:r>
    </w:p>
    <w:p w14:paraId="516C206F" w14:textId="77777777" w:rsidR="00C02F50" w:rsidRPr="00C02F50" w:rsidRDefault="00C02F50" w:rsidP="00C02F50">
      <w:pPr>
        <w:rPr>
          <w:rFonts w:hint="eastAsia"/>
          <w:b/>
          <w:bCs/>
        </w:rPr>
      </w:pPr>
      <w:r w:rsidRPr="00C02F50">
        <w:rPr>
          <w:b/>
          <w:bCs/>
        </w:rPr>
        <w:t>【</w:t>
      </w:r>
      <w:r w:rsidRPr="00E512D8">
        <w:rPr>
          <w:b/>
          <w:bCs/>
        </w:rPr>
        <w:t>修改目的</w:t>
      </w:r>
      <w:r w:rsidRPr="00C02F50">
        <w:rPr>
          <w:b/>
          <w:bCs/>
        </w:rPr>
        <w:t>】</w:t>
      </w:r>
    </w:p>
    <w:p w14:paraId="3C2527B4" w14:textId="77777777" w:rsidR="00C02F50" w:rsidRPr="00C02F50" w:rsidRDefault="00C02F50">
      <w:pPr>
        <w:numPr>
          <w:ilvl w:val="0"/>
          <w:numId w:val="23"/>
        </w:numPr>
        <w:rPr>
          <w:rFonts w:hint="eastAsia"/>
        </w:rPr>
      </w:pPr>
      <w:r w:rsidRPr="00C02F50">
        <w:t>Copernicus网页下载不稳定，经常中断</w:t>
      </w:r>
    </w:p>
    <w:p w14:paraId="7870F503" w14:textId="77777777" w:rsidR="00C02F50" w:rsidRPr="00C02F50" w:rsidRDefault="00C02F50">
      <w:pPr>
        <w:numPr>
          <w:ilvl w:val="0"/>
          <w:numId w:val="23"/>
        </w:numPr>
        <w:rPr>
          <w:rFonts w:hint="eastAsia"/>
        </w:rPr>
      </w:pPr>
      <w:r w:rsidRPr="00C02F50">
        <w:t>遥感数据体量大，必须自动化处理</w:t>
      </w:r>
    </w:p>
    <w:p w14:paraId="20745F04" w14:textId="77777777" w:rsidR="00C02F50" w:rsidRPr="00C02F50" w:rsidRDefault="00C02F50">
      <w:pPr>
        <w:numPr>
          <w:ilvl w:val="0"/>
          <w:numId w:val="23"/>
        </w:numPr>
        <w:rPr>
          <w:rFonts w:hint="eastAsia"/>
        </w:rPr>
      </w:pPr>
      <w:r w:rsidRPr="00C02F50">
        <w:t>为后续特征提取建立标准数据输入（SAFE结构）</w:t>
      </w:r>
    </w:p>
    <w:p w14:paraId="2B6DD7B9" w14:textId="77777777" w:rsidR="00C02F50" w:rsidRPr="00C02F50" w:rsidRDefault="00C02F50">
      <w:pPr>
        <w:numPr>
          <w:ilvl w:val="0"/>
          <w:numId w:val="23"/>
        </w:numPr>
        <w:rPr>
          <w:rFonts w:hint="eastAsia"/>
        </w:rPr>
      </w:pPr>
      <w:r w:rsidRPr="00C02F50">
        <w:t>提高整个项目的可重复运行能力</w:t>
      </w:r>
    </w:p>
    <w:p w14:paraId="2FF9A1AF" w14:textId="77777777" w:rsidR="00C02F50" w:rsidRPr="00C02F50" w:rsidRDefault="00000000" w:rsidP="00C02F50">
      <w:pPr>
        <w:rPr>
          <w:rFonts w:hint="eastAsia"/>
        </w:rPr>
      </w:pPr>
      <w:r>
        <w:pict w14:anchorId="69F5DB7E">
          <v:rect id="_x0000_i1071" style="width:0;height:1.5pt" o:hralign="center" o:hrstd="t" o:hr="t" fillcolor="#a0a0a0" stroked="f"/>
        </w:pict>
      </w:r>
    </w:p>
    <w:p w14:paraId="16BC895F" w14:textId="77777777" w:rsidR="00C02F50" w:rsidRPr="00C02F50" w:rsidRDefault="00C02F50" w:rsidP="00C02F50">
      <w:pPr>
        <w:rPr>
          <w:rFonts w:hint="eastAsia"/>
          <w:b/>
          <w:bCs/>
        </w:rPr>
      </w:pPr>
      <w:r w:rsidRPr="00C02F50">
        <w:rPr>
          <w:b/>
          <w:bCs/>
        </w:rPr>
        <w:t>【</w:t>
      </w:r>
      <w:r w:rsidRPr="00E512D8">
        <w:rPr>
          <w:b/>
          <w:bCs/>
        </w:rPr>
        <w:t>影响范围</w:t>
      </w:r>
      <w:r w:rsidRPr="00C02F50">
        <w:rPr>
          <w:b/>
          <w:bCs/>
        </w:rPr>
        <w:t>】</w:t>
      </w:r>
    </w:p>
    <w:p w14:paraId="59EED056" w14:textId="77777777" w:rsidR="00C02F50" w:rsidRPr="00C02F50" w:rsidRDefault="00C02F50">
      <w:pPr>
        <w:numPr>
          <w:ilvl w:val="0"/>
          <w:numId w:val="24"/>
        </w:numPr>
        <w:rPr>
          <w:rFonts w:hint="eastAsia"/>
        </w:rPr>
      </w:pPr>
      <w:r w:rsidRPr="00C02F50">
        <w:t>新增：</w:t>
      </w:r>
    </w:p>
    <w:p w14:paraId="39BB5061" w14:textId="77777777" w:rsidR="00C02F50" w:rsidRPr="00C02F50" w:rsidRDefault="00C02F50">
      <w:pPr>
        <w:numPr>
          <w:ilvl w:val="1"/>
          <w:numId w:val="24"/>
        </w:numPr>
        <w:rPr>
          <w:rFonts w:hint="eastAsia"/>
        </w:rPr>
      </w:pPr>
      <w:r w:rsidRPr="00C02F50">
        <w:t>downloader/copernicus.py</w:t>
      </w:r>
    </w:p>
    <w:p w14:paraId="62076A9C" w14:textId="77777777" w:rsidR="00C02F50" w:rsidRPr="00C02F50" w:rsidRDefault="00C02F50">
      <w:pPr>
        <w:numPr>
          <w:ilvl w:val="1"/>
          <w:numId w:val="24"/>
        </w:numPr>
        <w:rPr>
          <w:rFonts w:hint="eastAsia"/>
        </w:rPr>
      </w:pPr>
      <w:r w:rsidRPr="00C02F50">
        <w:t>preprocess/unzip.py</w:t>
      </w:r>
    </w:p>
    <w:p w14:paraId="5191C68D" w14:textId="77777777" w:rsidR="00C02F50" w:rsidRPr="00C02F50" w:rsidRDefault="00C02F50">
      <w:pPr>
        <w:numPr>
          <w:ilvl w:val="0"/>
          <w:numId w:val="24"/>
        </w:numPr>
        <w:rPr>
          <w:rFonts w:hint="eastAsia"/>
        </w:rPr>
      </w:pPr>
      <w:r w:rsidRPr="00C02F50">
        <w:t>修改：</w:t>
      </w:r>
    </w:p>
    <w:p w14:paraId="607AEDEE" w14:textId="77777777" w:rsidR="00C02F50" w:rsidRPr="00C02F50" w:rsidRDefault="00C02F50">
      <w:pPr>
        <w:numPr>
          <w:ilvl w:val="1"/>
          <w:numId w:val="24"/>
        </w:numPr>
        <w:rPr>
          <w:rFonts w:hint="eastAsia"/>
        </w:rPr>
      </w:pPr>
      <w:r w:rsidRPr="00C02F50">
        <w:t>main.py（加入下载 + 解压流程控制）</w:t>
      </w:r>
    </w:p>
    <w:p w14:paraId="6706B413" w14:textId="77777777" w:rsidR="00C02F50" w:rsidRPr="00C02F50" w:rsidRDefault="00000000" w:rsidP="00C02F50">
      <w:pPr>
        <w:rPr>
          <w:rFonts w:hint="eastAsia"/>
        </w:rPr>
      </w:pPr>
      <w:r>
        <w:pict w14:anchorId="17F26EA8">
          <v:rect id="_x0000_i1072" style="width:0;height:1.5pt" o:hralign="center" o:hrstd="t" o:hr="t" fillcolor="#a0a0a0" stroked="f"/>
        </w:pict>
      </w:r>
    </w:p>
    <w:p w14:paraId="07373D55" w14:textId="77777777" w:rsidR="00C02F50" w:rsidRPr="00C02F50" w:rsidRDefault="00C02F50" w:rsidP="00C02F50">
      <w:pPr>
        <w:rPr>
          <w:rFonts w:hint="eastAsia"/>
          <w:b/>
          <w:bCs/>
        </w:rPr>
      </w:pPr>
      <w:r w:rsidRPr="00C02F50">
        <w:rPr>
          <w:b/>
          <w:bCs/>
        </w:rPr>
        <w:t>【当前结果】</w:t>
      </w:r>
    </w:p>
    <w:p w14:paraId="6D38A617" w14:textId="77777777" w:rsidR="00C02F50" w:rsidRPr="00C02F50" w:rsidRDefault="00C02F50">
      <w:pPr>
        <w:numPr>
          <w:ilvl w:val="0"/>
          <w:numId w:val="25"/>
        </w:numPr>
        <w:rPr>
          <w:rFonts w:hint="eastAsia"/>
        </w:rPr>
      </w:pPr>
      <w:r w:rsidRPr="00C02F50">
        <w:t>已成功获取并下载多个 Sentinel-2 产品</w:t>
      </w:r>
    </w:p>
    <w:p w14:paraId="3148B3BF" w14:textId="77777777" w:rsidR="00C02F50" w:rsidRPr="00C02F50" w:rsidRDefault="00C02F50">
      <w:pPr>
        <w:numPr>
          <w:ilvl w:val="0"/>
          <w:numId w:val="25"/>
        </w:numPr>
        <w:rPr>
          <w:rFonts w:hint="eastAsia"/>
        </w:rPr>
      </w:pPr>
      <w:r w:rsidRPr="00C02F50">
        <w:t>数据已存储至：</w:t>
      </w:r>
    </w:p>
    <w:p w14:paraId="4D2475BC" w14:textId="77777777" w:rsidR="00C02F50" w:rsidRPr="00C02F50" w:rsidRDefault="00C02F50">
      <w:pPr>
        <w:numPr>
          <w:ilvl w:val="1"/>
          <w:numId w:val="25"/>
        </w:numPr>
        <w:rPr>
          <w:rFonts w:hint="eastAsia"/>
        </w:rPr>
      </w:pPr>
      <w:r w:rsidRPr="00C02F50">
        <w:t>data/Sentinel2/zip/</w:t>
      </w:r>
    </w:p>
    <w:p w14:paraId="0AC594DA" w14:textId="77777777" w:rsidR="00C02F50" w:rsidRPr="00C02F50" w:rsidRDefault="00C02F50">
      <w:pPr>
        <w:numPr>
          <w:ilvl w:val="0"/>
          <w:numId w:val="25"/>
        </w:numPr>
        <w:rPr>
          <w:rFonts w:hint="eastAsia"/>
        </w:rPr>
      </w:pPr>
      <w:r w:rsidRPr="00C02F50">
        <w:t>解压完成：</w:t>
      </w:r>
    </w:p>
    <w:p w14:paraId="58EC23B8" w14:textId="77777777" w:rsidR="00C02F50" w:rsidRPr="00C02F50" w:rsidRDefault="00C02F50">
      <w:pPr>
        <w:numPr>
          <w:ilvl w:val="1"/>
          <w:numId w:val="25"/>
        </w:numPr>
        <w:rPr>
          <w:rFonts w:hint="eastAsia"/>
        </w:rPr>
      </w:pPr>
      <w:r w:rsidRPr="00C02F50">
        <w:t>data/Sentinel2/SAFE/</w:t>
      </w:r>
    </w:p>
    <w:p w14:paraId="76233058" w14:textId="77777777" w:rsidR="00C02F50" w:rsidRPr="00C02F50" w:rsidRDefault="00C02F50">
      <w:pPr>
        <w:numPr>
          <w:ilvl w:val="0"/>
          <w:numId w:val="25"/>
        </w:numPr>
        <w:rPr>
          <w:rFonts w:hint="eastAsia"/>
        </w:rPr>
      </w:pPr>
      <w:r w:rsidRPr="00C02F50">
        <w:t>下载流程支持：</w:t>
      </w:r>
    </w:p>
    <w:p w14:paraId="3F028C64" w14:textId="77777777" w:rsidR="00C02F50" w:rsidRPr="00C02F50" w:rsidRDefault="00C02F50">
      <w:pPr>
        <w:numPr>
          <w:ilvl w:val="1"/>
          <w:numId w:val="25"/>
        </w:numPr>
        <w:rPr>
          <w:rFonts w:hint="eastAsia"/>
        </w:rPr>
      </w:pPr>
      <w:r w:rsidRPr="00C02F50">
        <w:t>自动重试</w:t>
      </w:r>
    </w:p>
    <w:p w14:paraId="5FD0ABDF" w14:textId="77777777" w:rsidR="00C02F50" w:rsidRPr="00C02F50" w:rsidRDefault="00C02F50">
      <w:pPr>
        <w:numPr>
          <w:ilvl w:val="1"/>
          <w:numId w:val="25"/>
        </w:numPr>
        <w:rPr>
          <w:rFonts w:hint="eastAsia"/>
        </w:rPr>
      </w:pPr>
      <w:r w:rsidRPr="00C02F50">
        <w:t>token刷新</w:t>
      </w:r>
    </w:p>
    <w:p w14:paraId="635E7828" w14:textId="77777777" w:rsidR="00C02F50" w:rsidRPr="00C02F50" w:rsidRDefault="00C02F50">
      <w:pPr>
        <w:numPr>
          <w:ilvl w:val="1"/>
          <w:numId w:val="25"/>
        </w:numPr>
        <w:rPr>
          <w:rFonts w:hint="eastAsia"/>
        </w:rPr>
      </w:pPr>
      <w:r w:rsidRPr="00C02F50">
        <w:t>断点续传</w:t>
      </w:r>
    </w:p>
    <w:p w14:paraId="3A3470D2" w14:textId="77777777" w:rsidR="00C02F50" w:rsidRPr="00C02F50" w:rsidRDefault="00000000" w:rsidP="00C02F50">
      <w:pPr>
        <w:rPr>
          <w:rFonts w:hint="eastAsia"/>
        </w:rPr>
      </w:pPr>
      <w:r>
        <w:pict w14:anchorId="4A8BDC80">
          <v:rect id="_x0000_i1073" style="width:0;height:1.5pt" o:hralign="center" o:hrstd="t" o:hr="t" fillcolor="#a0a0a0" stroked="f"/>
        </w:pict>
      </w:r>
    </w:p>
    <w:p w14:paraId="08D8FD69" w14:textId="77777777" w:rsidR="00C02F50" w:rsidRPr="00C02F50" w:rsidRDefault="00C02F50" w:rsidP="00C02F50">
      <w:pPr>
        <w:rPr>
          <w:rFonts w:hint="eastAsia"/>
          <w:b/>
          <w:bCs/>
        </w:rPr>
      </w:pPr>
      <w:r w:rsidRPr="00C02F50">
        <w:rPr>
          <w:b/>
          <w:bCs/>
        </w:rPr>
        <w:t>【存在问题】</w:t>
      </w:r>
    </w:p>
    <w:p w14:paraId="077E65D0" w14:textId="77777777" w:rsidR="00C02F50" w:rsidRPr="00C02F50" w:rsidRDefault="00C02F50">
      <w:pPr>
        <w:numPr>
          <w:ilvl w:val="0"/>
          <w:numId w:val="26"/>
        </w:numPr>
        <w:rPr>
          <w:rFonts w:hint="eastAsia"/>
        </w:rPr>
      </w:pPr>
      <w:r w:rsidRPr="00C02F50">
        <w:lastRenderedPageBreak/>
        <w:t>下载速度较慢（受网络和服务器限制）</w:t>
      </w:r>
    </w:p>
    <w:p w14:paraId="171486AD" w14:textId="77777777" w:rsidR="00C02F50" w:rsidRPr="00C02F50" w:rsidRDefault="00C02F50">
      <w:pPr>
        <w:numPr>
          <w:ilvl w:val="0"/>
          <w:numId w:val="26"/>
        </w:numPr>
        <w:rPr>
          <w:rFonts w:hint="eastAsia"/>
        </w:rPr>
      </w:pPr>
      <w:r w:rsidRPr="00C02F50">
        <w:t>部分产品存在离线情况（不可下载）</w:t>
      </w:r>
    </w:p>
    <w:p w14:paraId="097F5179" w14:textId="77777777" w:rsidR="00C02F50" w:rsidRPr="00C02F50" w:rsidRDefault="00C02F50">
      <w:pPr>
        <w:numPr>
          <w:ilvl w:val="0"/>
          <w:numId w:val="26"/>
        </w:numPr>
        <w:rPr>
          <w:rFonts w:hint="eastAsia"/>
        </w:rPr>
      </w:pPr>
      <w:r w:rsidRPr="00C02F50">
        <w:t>当前为单线程下载，效率较低</w:t>
      </w:r>
    </w:p>
    <w:p w14:paraId="74655264" w14:textId="77777777" w:rsidR="00C02F50" w:rsidRPr="00C02F50" w:rsidRDefault="00000000" w:rsidP="00C02F50">
      <w:pPr>
        <w:rPr>
          <w:rFonts w:hint="eastAsia"/>
        </w:rPr>
      </w:pPr>
      <w:r>
        <w:pict w14:anchorId="7297008D">
          <v:rect id="_x0000_i1074" style="width:0;height:1.5pt" o:hralign="center" o:hrstd="t" o:hr="t" fillcolor="#a0a0a0" stroked="f"/>
        </w:pict>
      </w:r>
    </w:p>
    <w:p w14:paraId="6E16B272" w14:textId="77777777" w:rsidR="00C02F50" w:rsidRPr="00C02F50" w:rsidRDefault="00C02F50" w:rsidP="00C02F50">
      <w:pPr>
        <w:rPr>
          <w:rFonts w:hint="eastAsia"/>
          <w:b/>
          <w:bCs/>
        </w:rPr>
      </w:pPr>
      <w:r w:rsidRPr="00C02F50">
        <w:rPr>
          <w:b/>
          <w:bCs/>
        </w:rPr>
        <w:t>【下一步</w:t>
      </w:r>
      <w:r w:rsidR="0020555F">
        <w:rPr>
          <w:rFonts w:hint="eastAsia"/>
          <w:b/>
          <w:bCs/>
        </w:rPr>
        <w:t>计划</w:t>
      </w:r>
      <w:r w:rsidRPr="00C02F50">
        <w:rPr>
          <w:b/>
          <w:bCs/>
        </w:rPr>
        <w:t>】</w:t>
      </w:r>
    </w:p>
    <w:p w14:paraId="77C8C3CF" w14:textId="77777777" w:rsidR="00C02F50" w:rsidRPr="00C02F50" w:rsidRDefault="00C02F50">
      <w:pPr>
        <w:numPr>
          <w:ilvl w:val="0"/>
          <w:numId w:val="27"/>
        </w:numPr>
        <w:rPr>
          <w:rFonts w:hint="eastAsia"/>
        </w:rPr>
      </w:pPr>
      <w:r w:rsidRPr="00C02F50">
        <w:t>实现 ROI 裁剪模块：</w:t>
      </w:r>
    </w:p>
    <w:p w14:paraId="6C0CDAE7" w14:textId="77777777" w:rsidR="00C02F50" w:rsidRPr="00C02F50" w:rsidRDefault="00C02F50">
      <w:pPr>
        <w:numPr>
          <w:ilvl w:val="1"/>
          <w:numId w:val="27"/>
        </w:numPr>
        <w:rPr>
          <w:rFonts w:hint="eastAsia"/>
        </w:rPr>
      </w:pPr>
      <w:r w:rsidRPr="00C02F50">
        <w:t>根据样地位置裁剪 Sentinel-2 数据</w:t>
      </w:r>
    </w:p>
    <w:p w14:paraId="4436AFC0" w14:textId="77777777" w:rsidR="00C02F50" w:rsidRPr="00C02F50" w:rsidRDefault="00C02F50">
      <w:pPr>
        <w:numPr>
          <w:ilvl w:val="0"/>
          <w:numId w:val="27"/>
        </w:numPr>
        <w:rPr>
          <w:rFonts w:hint="eastAsia"/>
        </w:rPr>
      </w:pPr>
      <w:r w:rsidRPr="00C02F50">
        <w:t>实现波段读取与重采样：</w:t>
      </w:r>
    </w:p>
    <w:p w14:paraId="01013EE2" w14:textId="77777777" w:rsidR="00C02F50" w:rsidRPr="00C02F50" w:rsidRDefault="00C02F50">
      <w:pPr>
        <w:numPr>
          <w:ilvl w:val="1"/>
          <w:numId w:val="27"/>
        </w:numPr>
        <w:rPr>
          <w:rFonts w:hint="eastAsia"/>
        </w:rPr>
      </w:pPr>
      <w:r w:rsidRPr="00C02F50">
        <w:t>统一空间分辨率（10m）</w:t>
      </w:r>
    </w:p>
    <w:p w14:paraId="27D60752" w14:textId="77777777" w:rsidR="00C02F50" w:rsidRPr="00C02F50" w:rsidRDefault="00C02F50">
      <w:pPr>
        <w:numPr>
          <w:ilvl w:val="0"/>
          <w:numId w:val="27"/>
        </w:numPr>
        <w:rPr>
          <w:rFonts w:hint="eastAsia"/>
        </w:rPr>
      </w:pPr>
      <w:r w:rsidRPr="00C02F50">
        <w:t>设计特征提取流程：</w:t>
      </w:r>
    </w:p>
    <w:p w14:paraId="58E39680" w14:textId="77777777" w:rsidR="00C02F50" w:rsidRPr="00C02F50" w:rsidRDefault="00C02F50">
      <w:pPr>
        <w:numPr>
          <w:ilvl w:val="1"/>
          <w:numId w:val="27"/>
        </w:numPr>
        <w:rPr>
          <w:rFonts w:hint="eastAsia"/>
        </w:rPr>
      </w:pPr>
      <w:r w:rsidRPr="00C02F50">
        <w:t>NDVI / EVI</w:t>
      </w:r>
    </w:p>
    <w:p w14:paraId="2E119D4E" w14:textId="77777777" w:rsidR="00C02F50" w:rsidRPr="00C02F50" w:rsidRDefault="00C02F50">
      <w:pPr>
        <w:numPr>
          <w:ilvl w:val="1"/>
          <w:numId w:val="27"/>
        </w:numPr>
        <w:rPr>
          <w:rFonts w:hint="eastAsia"/>
        </w:rPr>
      </w:pPr>
      <w:r w:rsidRPr="00C02F50">
        <w:t>光谱特征</w:t>
      </w:r>
    </w:p>
    <w:p w14:paraId="74CC9199" w14:textId="77777777" w:rsidR="00C02F50" w:rsidRPr="00C02F50" w:rsidRDefault="00C02F50">
      <w:pPr>
        <w:numPr>
          <w:ilvl w:val="1"/>
          <w:numId w:val="27"/>
        </w:numPr>
        <w:rPr>
          <w:rFonts w:hint="eastAsia"/>
        </w:rPr>
      </w:pPr>
      <w:r w:rsidRPr="00C02F50">
        <w:t>纹理特征</w:t>
      </w:r>
    </w:p>
    <w:p w14:paraId="66FA99BC" w14:textId="77777777" w:rsidR="00C02F50" w:rsidRPr="00C02F50" w:rsidRDefault="00000000" w:rsidP="00C02F50">
      <w:pPr>
        <w:rPr>
          <w:rFonts w:hint="eastAsia"/>
        </w:rPr>
      </w:pPr>
      <w:r>
        <w:pict w14:anchorId="25FD0A33">
          <v:rect id="_x0000_i1075" style="width:0;height:1.5pt" o:hralign="center" o:hrstd="t" o:hr="t" fillcolor="#a0a0a0" stroked="f"/>
        </w:pict>
      </w:r>
    </w:p>
    <w:p w14:paraId="36E8A494" w14:textId="77777777" w:rsidR="00C02F50" w:rsidRPr="00C02F50" w:rsidRDefault="00C02F50" w:rsidP="00C02F50">
      <w:pPr>
        <w:rPr>
          <w:rFonts w:hint="eastAsia"/>
          <w:b/>
          <w:bCs/>
        </w:rPr>
      </w:pPr>
      <w:r w:rsidRPr="00C02F50">
        <w:rPr>
          <w:b/>
          <w:bCs/>
        </w:rPr>
        <w:t>【AI辅助记录】</w:t>
      </w:r>
    </w:p>
    <w:p w14:paraId="15FE8F18" w14:textId="77777777" w:rsidR="00C02F50" w:rsidRPr="00C02F50" w:rsidRDefault="00C02F50" w:rsidP="00C02F50">
      <w:pPr>
        <w:rPr>
          <w:rFonts w:hint="eastAsia"/>
        </w:rPr>
      </w:pPr>
      <w:r w:rsidRPr="00C02F50">
        <w:t>本阶段使用 AI 进行：</w:t>
      </w:r>
    </w:p>
    <w:p w14:paraId="61C45093" w14:textId="77777777" w:rsidR="00C02F50" w:rsidRPr="00C02F50" w:rsidRDefault="00C02F50">
      <w:pPr>
        <w:numPr>
          <w:ilvl w:val="0"/>
          <w:numId w:val="28"/>
        </w:numPr>
        <w:rPr>
          <w:rFonts w:hint="eastAsia"/>
        </w:rPr>
      </w:pPr>
      <w:r w:rsidRPr="00C02F50">
        <w:t>项目结构设计</w:t>
      </w:r>
    </w:p>
    <w:p w14:paraId="435414D5" w14:textId="77777777" w:rsidR="00C02F50" w:rsidRPr="00C02F50" w:rsidRDefault="00C02F50">
      <w:pPr>
        <w:numPr>
          <w:ilvl w:val="0"/>
          <w:numId w:val="28"/>
        </w:numPr>
        <w:rPr>
          <w:rFonts w:hint="eastAsia"/>
        </w:rPr>
      </w:pPr>
      <w:r w:rsidRPr="00C02F50">
        <w:t>Copernicus API 调用逻辑梳理</w:t>
      </w:r>
    </w:p>
    <w:p w14:paraId="0BB00BC5" w14:textId="77777777" w:rsidR="00C02F50" w:rsidRPr="00C02F50" w:rsidRDefault="00C02F50">
      <w:pPr>
        <w:numPr>
          <w:ilvl w:val="0"/>
          <w:numId w:val="28"/>
        </w:numPr>
        <w:rPr>
          <w:rFonts w:hint="eastAsia"/>
        </w:rPr>
      </w:pPr>
      <w:r w:rsidRPr="00C02F50">
        <w:t>下载模块代码实现</w:t>
      </w:r>
    </w:p>
    <w:p w14:paraId="411BD0AA" w14:textId="3428DA3F" w:rsidR="0020555F" w:rsidRPr="00C02F50" w:rsidRDefault="00C02F50">
      <w:pPr>
        <w:numPr>
          <w:ilvl w:val="0"/>
          <w:numId w:val="28"/>
        </w:numPr>
        <w:rPr>
          <w:rFonts w:hint="eastAsia"/>
        </w:rPr>
      </w:pPr>
      <w:r w:rsidRPr="00C02F50">
        <w:t>异常（401 / 404）问题分析与修复</w:t>
      </w:r>
    </w:p>
    <w:p w14:paraId="6320D7D5" w14:textId="77777777" w:rsidR="004A115E" w:rsidRDefault="004A115E">
      <w:pPr>
        <w:rPr>
          <w:rFonts w:hint="eastAsia"/>
        </w:rPr>
      </w:pPr>
    </w:p>
    <w:p w14:paraId="7E04EA8E" w14:textId="77777777" w:rsidR="004A115E" w:rsidRDefault="00000000">
      <w:pPr>
        <w:rPr>
          <w:rFonts w:hint="eastAsia"/>
        </w:rPr>
      </w:pPr>
      <w:r>
        <w:t>【日期】</w:t>
      </w:r>
    </w:p>
    <w:p w14:paraId="1DA7442C" w14:textId="77777777" w:rsidR="004A115E" w:rsidRDefault="00000000">
      <w:pPr>
        <w:rPr>
          <w:rFonts w:hint="eastAsia"/>
        </w:rPr>
      </w:pPr>
      <w:r>
        <w:t>2026-08-06</w:t>
      </w:r>
    </w:p>
    <w:p w14:paraId="34EF05C1" w14:textId="77777777" w:rsidR="004A115E" w:rsidRDefault="00000000">
      <w:pPr>
        <w:rPr>
          <w:rFonts w:hint="eastAsia"/>
        </w:rPr>
      </w:pPr>
      <w:r>
        <w:t>【操作类型】</w:t>
      </w:r>
    </w:p>
    <w:p w14:paraId="50BC98AD" w14:textId="77777777" w:rsidR="004A115E" w:rsidRDefault="00000000">
      <w:pPr>
        <w:rPr>
          <w:rFonts w:hint="eastAsia"/>
        </w:rPr>
      </w:pPr>
      <w:r>
        <w:t>修复Bug + 优化逻辑</w:t>
      </w:r>
    </w:p>
    <w:p w14:paraId="6E39FD56" w14:textId="77777777" w:rsidR="004A115E" w:rsidRDefault="00000000">
      <w:pPr>
        <w:rPr>
          <w:rFonts w:hint="eastAsia"/>
        </w:rPr>
      </w:pPr>
      <w:r>
        <w:t>【修改目的】</w:t>
      </w:r>
    </w:p>
    <w:p w14:paraId="41B8B9F0" w14:textId="77777777" w:rsidR="004A115E" w:rsidRDefault="00000000">
      <w:pPr>
        <w:rPr>
          <w:rFonts w:hint="eastAsia"/>
        </w:rPr>
      </w:pPr>
      <w:r>
        <w:t>修复下载/解压环节已发现的问题，增强健壮性与可复现性：</w:t>
      </w:r>
    </w:p>
    <w:p w14:paraId="66C20307" w14:textId="77777777" w:rsidR="004A115E" w:rsidRDefault="00000000">
      <w:pPr>
        <w:rPr>
          <w:rFonts w:hint="eastAsia"/>
        </w:rPr>
      </w:pPr>
      <w:r>
        <w:lastRenderedPageBreak/>
        <w:t>1. 修复"已解压自动跳过"逻辑失效：Copernicus 下载的 zip 以 UUID 命名，zip 内部顶层目录才是 SAFE 产品名，原逻辑按 zip 文件名拼接 .SAFE，导致每次重复解压全部数据；</w:t>
      </w:r>
    </w:p>
    <w:p w14:paraId="3BFB1163" w14:textId="77777777" w:rsidR="004A115E" w:rsidRDefault="00000000">
      <w:pPr>
        <w:rPr>
          <w:rFonts w:hint="eastAsia"/>
        </w:rPr>
      </w:pPr>
      <w:r>
        <w:t>2. 下载完成后未校验文件完整性，网络静默中断时可能产出损坏 zip 却被当作成功；</w:t>
      </w:r>
    </w:p>
    <w:p w14:paraId="29D6E7BF" w14:textId="77777777" w:rsidR="004A115E" w:rsidRDefault="00000000">
      <w:pPr>
        <w:rPr>
          <w:rFonts w:hint="eastAsia"/>
        </w:rPr>
      </w:pPr>
      <w:r>
        <w:t>3. config/</w:t>
      </w:r>
      <w:proofErr w:type="spellStart"/>
      <w:r>
        <w:t>copernicus.yaml</w:t>
      </w:r>
      <w:proofErr w:type="spellEnd"/>
      <w:r>
        <w:t xml:space="preserve"> 使用相对路径，依赖当前运行目录。</w:t>
      </w:r>
    </w:p>
    <w:p w14:paraId="348549A1" w14:textId="77777777" w:rsidR="004A115E" w:rsidRDefault="00000000">
      <w:pPr>
        <w:rPr>
          <w:rFonts w:hint="eastAsia"/>
        </w:rPr>
      </w:pPr>
      <w:r>
        <w:t>【修改内容】</w:t>
      </w:r>
    </w:p>
    <w:p w14:paraId="786664A6" w14:textId="77777777" w:rsidR="004A115E" w:rsidRDefault="00000000">
      <w:pPr>
        <w:rPr>
          <w:rFonts w:hint="eastAsia"/>
        </w:rPr>
      </w:pPr>
      <w:r>
        <w:t>1. preprocess/unzip.py：</w:t>
      </w:r>
    </w:p>
    <w:p w14:paraId="0B30393B" w14:textId="77777777" w:rsidR="004A115E" w:rsidRDefault="00000000">
      <w:pPr>
        <w:rPr>
          <w:rFonts w:hint="eastAsia"/>
        </w:rPr>
      </w:pPr>
      <w:r>
        <w:t xml:space="preserve">   新增 </w:t>
      </w:r>
      <w:proofErr w:type="spellStart"/>
      <w:r>
        <w:t>get_safe_name</w:t>
      </w:r>
      <w:proofErr w:type="spellEnd"/>
      <w:r>
        <w:t>(</w:t>
      </w:r>
      <w:proofErr w:type="spellStart"/>
      <w:r>
        <w:t>zip_path</w:t>
      </w:r>
      <w:proofErr w:type="spellEnd"/>
      <w:r>
        <w:t>)，从 zip 内部读取真实 SAFE 产品名（顶层目录）；</w:t>
      </w:r>
    </w:p>
    <w:p w14:paraId="541048E6" w14:textId="77777777" w:rsidR="004A115E" w:rsidRDefault="00000000">
      <w:pPr>
        <w:rPr>
          <w:rFonts w:hint="eastAsia"/>
        </w:rPr>
      </w:pPr>
      <w:r>
        <w:t xml:space="preserve">   修改 </w:t>
      </w:r>
      <w:proofErr w:type="spellStart"/>
      <w:r>
        <w:t>unzip_all</w:t>
      </w:r>
      <w:proofErr w:type="spellEnd"/>
      <w:r>
        <w:t xml:space="preserve">() 使用 </w:t>
      </w:r>
      <w:proofErr w:type="spellStart"/>
      <w:r>
        <w:t>get_safe_name</w:t>
      </w:r>
      <w:proofErr w:type="spellEnd"/>
      <w:r>
        <w:t xml:space="preserve"> 判断是否已解压，解决重复解压问题；</w:t>
      </w:r>
    </w:p>
    <w:p w14:paraId="0FC98FCD" w14:textId="77777777" w:rsidR="004A115E" w:rsidRDefault="00000000">
      <w:pPr>
        <w:rPr>
          <w:rFonts w:hint="eastAsia"/>
        </w:rPr>
      </w:pPr>
      <w:r>
        <w:t>2. downloader/copernicus.py：</w:t>
      </w:r>
    </w:p>
    <w:p w14:paraId="429E62B2" w14:textId="77777777" w:rsidR="004A115E" w:rsidRDefault="00000000">
      <w:pPr>
        <w:rPr>
          <w:rFonts w:hint="eastAsia"/>
        </w:rPr>
      </w:pPr>
      <w:r>
        <w:t xml:space="preserve">   下载完成后用 </w:t>
      </w:r>
      <w:proofErr w:type="spellStart"/>
      <w:r>
        <w:t>zipfile.is_zipfile</w:t>
      </w:r>
      <w:proofErr w:type="spellEnd"/>
      <w:r>
        <w:t>() 校验完整性，失败则删除 .part 并触发重试；</w:t>
      </w:r>
    </w:p>
    <w:p w14:paraId="513D1B7B" w14:textId="77777777" w:rsidR="004A115E" w:rsidRDefault="00000000">
      <w:pPr>
        <w:rPr>
          <w:rFonts w:hint="eastAsia"/>
        </w:rPr>
      </w:pPr>
      <w:r>
        <w:t xml:space="preserve">   新增 CONFIG_PATH 常量，基于 __file__ 定位 config/</w:t>
      </w:r>
      <w:proofErr w:type="spellStart"/>
      <w:r>
        <w:t>copernicus.yaml</w:t>
      </w:r>
      <w:proofErr w:type="spellEnd"/>
      <w:r>
        <w:t>，不再依赖运行目录；</w:t>
      </w:r>
    </w:p>
    <w:p w14:paraId="30542F34" w14:textId="77777777" w:rsidR="004A115E" w:rsidRDefault="00000000">
      <w:pPr>
        <w:rPr>
          <w:rFonts w:hint="eastAsia"/>
        </w:rPr>
      </w:pPr>
      <w:r>
        <w:t xml:space="preserve">   </w:t>
      </w:r>
      <w:proofErr w:type="spellStart"/>
      <w:r>
        <w:t>search_products</w:t>
      </w:r>
      <w:proofErr w:type="spellEnd"/>
      <w:r>
        <w:t xml:space="preserve"> 查询增加 $</w:t>
      </w:r>
      <w:proofErr w:type="spellStart"/>
      <w:r>
        <w:t>orderby</w:t>
      </w:r>
      <w:proofErr w:type="spellEnd"/>
      <w:r>
        <w:t>=</w:t>
      </w:r>
      <w:proofErr w:type="spellStart"/>
      <w:r>
        <w:t>ContentDate</w:t>
      </w:r>
      <w:proofErr w:type="spellEnd"/>
      <w:r>
        <w:t>/Start desc，按时间倒序取产品；</w:t>
      </w:r>
    </w:p>
    <w:p w14:paraId="28A3987C" w14:textId="77777777" w:rsidR="004A115E" w:rsidRDefault="00000000">
      <w:pPr>
        <w:rPr>
          <w:rFonts w:hint="eastAsia"/>
        </w:rPr>
      </w:pPr>
      <w:r>
        <w:t>3. 环境：</w:t>
      </w:r>
      <w:proofErr w:type="spellStart"/>
      <w:r>
        <w:t>GradProj</w:t>
      </w:r>
      <w:proofErr w:type="spellEnd"/>
      <w:r>
        <w:t xml:space="preserve"> 环境新增 python-docx（仅用于维护推进文档，未写入 </w:t>
      </w:r>
      <w:proofErr w:type="spellStart"/>
      <w:r>
        <w:t>environment.yml</w:t>
      </w:r>
      <w:proofErr w:type="spellEnd"/>
      <w:r>
        <w:t>）。</w:t>
      </w:r>
    </w:p>
    <w:p w14:paraId="271DA889" w14:textId="77777777" w:rsidR="004A115E" w:rsidRDefault="00000000">
      <w:pPr>
        <w:rPr>
          <w:rFonts w:hint="eastAsia"/>
        </w:rPr>
      </w:pPr>
      <w:r>
        <w:t>【影响范围】</w:t>
      </w:r>
    </w:p>
    <w:p w14:paraId="37D7614B" w14:textId="77777777" w:rsidR="004A115E" w:rsidRDefault="00000000">
      <w:pPr>
        <w:rPr>
          <w:rFonts w:hint="eastAsia"/>
        </w:rPr>
      </w:pPr>
      <w:r>
        <w:t>downloader/copernicus.py</w:t>
      </w:r>
    </w:p>
    <w:p w14:paraId="5CBC45B3" w14:textId="77777777" w:rsidR="004A115E" w:rsidRDefault="00000000">
      <w:pPr>
        <w:rPr>
          <w:rFonts w:hint="eastAsia"/>
        </w:rPr>
      </w:pPr>
      <w:r>
        <w:t>preprocess/unzip.py</w:t>
      </w:r>
    </w:p>
    <w:p w14:paraId="3DCABA7F" w14:textId="77777777" w:rsidR="004A115E" w:rsidRDefault="00000000">
      <w:pPr>
        <w:rPr>
          <w:rFonts w:hint="eastAsia"/>
        </w:rPr>
      </w:pPr>
      <w:r>
        <w:t>（main.py 调用流程不变）</w:t>
      </w:r>
    </w:p>
    <w:p w14:paraId="25616524" w14:textId="77777777" w:rsidR="004A115E" w:rsidRDefault="00000000">
      <w:pPr>
        <w:rPr>
          <w:rFonts w:hint="eastAsia"/>
        </w:rPr>
      </w:pPr>
      <w:r>
        <w:t>【当前状态/结果】</w:t>
      </w:r>
    </w:p>
    <w:p w14:paraId="2471E91A" w14:textId="77777777" w:rsidR="004A115E" w:rsidRDefault="00000000">
      <w:pPr>
        <w:rPr>
          <w:rFonts w:hint="eastAsia"/>
        </w:rPr>
      </w:pPr>
      <w:r>
        <w:t>完成，可运行。已用实际数据验证：</w:t>
      </w:r>
    </w:p>
    <w:p w14:paraId="410847D0" w14:textId="77777777" w:rsidR="004A115E" w:rsidRDefault="00000000">
      <w:pPr>
        <w:rPr>
          <w:rFonts w:hint="eastAsia"/>
        </w:rPr>
      </w:pPr>
      <w:r>
        <w:t xml:space="preserve">- </w:t>
      </w:r>
      <w:proofErr w:type="spellStart"/>
      <w:r>
        <w:t>get_safe_name</w:t>
      </w:r>
      <w:proofErr w:type="spellEnd"/>
      <w:r>
        <w:t xml:space="preserve"> 正确返回 SAFE 产品名；</w:t>
      </w:r>
    </w:p>
    <w:p w14:paraId="75B7C755" w14:textId="77777777" w:rsidR="004A115E" w:rsidRDefault="00000000">
      <w:pPr>
        <w:rPr>
          <w:rFonts w:hint="eastAsia"/>
        </w:rPr>
      </w:pPr>
      <w:r>
        <w:t xml:space="preserve">- </w:t>
      </w:r>
      <w:proofErr w:type="spellStart"/>
      <w:r>
        <w:t>unzip_all</w:t>
      </w:r>
      <w:proofErr w:type="spellEnd"/>
      <w:r>
        <w:t xml:space="preserve"> 对 20 </w:t>
      </w:r>
      <w:proofErr w:type="gramStart"/>
      <w:r>
        <w:t>个</w:t>
      </w:r>
      <w:proofErr w:type="gramEnd"/>
      <w:r>
        <w:t>已解压产品全部正确跳过（修复前会重复解压）；</w:t>
      </w:r>
    </w:p>
    <w:p w14:paraId="266700BD" w14:textId="77777777" w:rsidR="004A115E" w:rsidRDefault="00000000">
      <w:pPr>
        <w:rPr>
          <w:rFonts w:hint="eastAsia"/>
        </w:rPr>
      </w:pPr>
      <w:r>
        <w:t>- CONFIG_PATH 正确定位到 E:\GradProj\ProjCode\config\copernicus.yaml。</w:t>
      </w:r>
    </w:p>
    <w:p w14:paraId="58942C0C" w14:textId="77777777" w:rsidR="004A115E" w:rsidRDefault="00000000">
      <w:pPr>
        <w:rPr>
          <w:rFonts w:hint="eastAsia"/>
        </w:rPr>
      </w:pPr>
      <w:r>
        <w:t>【存在问题】</w:t>
      </w:r>
    </w:p>
    <w:p w14:paraId="476ABCF3" w14:textId="77777777" w:rsidR="004A115E" w:rsidRDefault="00000000">
      <w:pPr>
        <w:rPr>
          <w:rFonts w:hint="eastAsia"/>
        </w:rPr>
      </w:pPr>
      <w:r>
        <w:t>无新增已知问题。</w:t>
      </w:r>
    </w:p>
    <w:p w14:paraId="64DF8207" w14:textId="77777777" w:rsidR="004A115E" w:rsidRDefault="00000000">
      <w:pPr>
        <w:rPr>
          <w:rFonts w:hint="eastAsia"/>
        </w:rPr>
      </w:pPr>
      <w:r>
        <w:lastRenderedPageBreak/>
        <w:t>【下一步计划】</w:t>
      </w:r>
    </w:p>
    <w:p w14:paraId="6D8C38E2" w14:textId="77777777" w:rsidR="004A115E" w:rsidRDefault="00000000">
      <w:pPr>
        <w:rPr>
          <w:rFonts w:hint="eastAsia"/>
        </w:rPr>
      </w:pPr>
      <w:r>
        <w:t>实现 ROI 裁剪模块（按样地位置裁剪 Sentinel-2）；</w:t>
      </w:r>
    </w:p>
    <w:p w14:paraId="376F16FC" w14:textId="77777777" w:rsidR="004A115E" w:rsidRDefault="00000000">
      <w:pPr>
        <w:rPr>
          <w:rFonts w:hint="eastAsia"/>
        </w:rPr>
      </w:pPr>
      <w:r>
        <w:t>实现波段读取与重采样（统一 10m）；</w:t>
      </w:r>
    </w:p>
    <w:p w14:paraId="3BD19624" w14:textId="77777777" w:rsidR="004A115E" w:rsidRDefault="00000000">
      <w:pPr>
        <w:rPr>
          <w:rFonts w:hint="eastAsia"/>
        </w:rPr>
      </w:pPr>
      <w:r>
        <w:t>设计特征提取流程（NDVI/EVI、光谱特征、纹理特征）。</w:t>
      </w:r>
    </w:p>
    <w:p w14:paraId="7279BFB0" w14:textId="77777777" w:rsidR="004A115E" w:rsidRDefault="00000000">
      <w:pPr>
        <w:rPr>
          <w:rFonts w:hint="eastAsia"/>
        </w:rPr>
      </w:pPr>
      <w:r>
        <w:t>【AI辅助记录】</w:t>
      </w:r>
    </w:p>
    <w:p w14:paraId="43BBB042" w14:textId="77777777" w:rsidR="004A115E" w:rsidRDefault="00000000">
      <w:pPr>
        <w:rPr>
          <w:rFonts w:hint="eastAsia"/>
        </w:rPr>
      </w:pPr>
      <w:r>
        <w:t>本阶段由 AI 完成：</w:t>
      </w:r>
    </w:p>
    <w:p w14:paraId="1265AE6B" w14:textId="77777777" w:rsidR="004A115E" w:rsidRDefault="00000000">
      <w:pPr>
        <w:rPr>
          <w:rFonts w:hint="eastAsia"/>
        </w:rPr>
      </w:pPr>
      <w:r>
        <w:t>- 分析定位 unzip 跳过失效原因（UUID vs SAFE 命名不匹配）；</w:t>
      </w:r>
    </w:p>
    <w:p w14:paraId="61E0FB90" w14:textId="77777777" w:rsidR="004A115E" w:rsidRDefault="00000000">
      <w:pPr>
        <w:rPr>
          <w:rFonts w:hint="eastAsia"/>
        </w:rPr>
      </w:pPr>
      <w:r>
        <w:t>- 完成上述代码修改并用实际数据运行验证；</w:t>
      </w:r>
    </w:p>
    <w:p w14:paraId="0F1FA21A" w14:textId="77777777" w:rsidR="004A115E" w:rsidRDefault="00000000">
      <w:pPr>
        <w:rPr>
          <w:rFonts w:hint="eastAsia"/>
        </w:rPr>
      </w:pPr>
      <w:r>
        <w:t>- 人工确认后登记本条记录。</w:t>
      </w:r>
    </w:p>
    <w:p w14:paraId="4B9A6A4E" w14:textId="77777777" w:rsidR="004A115E" w:rsidRDefault="004A115E">
      <w:pPr>
        <w:rPr>
          <w:rFonts w:hint="eastAsia"/>
        </w:rPr>
      </w:pPr>
    </w:p>
    <w:p w14:paraId="7DED0846" w14:textId="77777777" w:rsidR="004A115E" w:rsidRDefault="00000000">
      <w:pPr>
        <w:rPr>
          <w:rFonts w:hint="eastAsia"/>
        </w:rPr>
      </w:pPr>
      <w:r>
        <w:t>【日期】</w:t>
      </w:r>
    </w:p>
    <w:p w14:paraId="096372C0" w14:textId="77777777" w:rsidR="004A115E" w:rsidRDefault="00000000">
      <w:pPr>
        <w:rPr>
          <w:rFonts w:hint="eastAsia"/>
        </w:rPr>
      </w:pPr>
      <w:r>
        <w:t>2026-08-06</w:t>
      </w:r>
    </w:p>
    <w:p w14:paraId="4735D30B" w14:textId="77777777" w:rsidR="004A115E" w:rsidRDefault="00000000">
      <w:pPr>
        <w:rPr>
          <w:rFonts w:hint="eastAsia"/>
        </w:rPr>
      </w:pPr>
      <w:r>
        <w:t>【操作类型】</w:t>
      </w:r>
    </w:p>
    <w:p w14:paraId="76EE15AC" w14:textId="77777777" w:rsidR="004A115E" w:rsidRDefault="00000000">
      <w:pPr>
        <w:rPr>
          <w:rFonts w:hint="eastAsia"/>
        </w:rPr>
      </w:pPr>
      <w:r>
        <w:t>新增模块</w:t>
      </w:r>
    </w:p>
    <w:p w14:paraId="26C26F08" w14:textId="77777777" w:rsidR="004A115E" w:rsidRDefault="00000000">
      <w:pPr>
        <w:rPr>
          <w:rFonts w:hint="eastAsia"/>
        </w:rPr>
      </w:pPr>
      <w:r>
        <w:t>【修改目的】</w:t>
      </w:r>
    </w:p>
    <w:p w14:paraId="0C2A5004" w14:textId="77777777" w:rsidR="004A115E" w:rsidRDefault="00000000">
      <w:pPr>
        <w:rPr>
          <w:rFonts w:hint="eastAsia"/>
        </w:rPr>
      </w:pPr>
      <w:r>
        <w:t>执行下一步计划：实现波段读取 + 重采样 + ROI 裁剪，打通"遥感数据 → 预处理 → 可建模影像"链路。</w:t>
      </w:r>
    </w:p>
    <w:p w14:paraId="4E4C4F37" w14:textId="77777777" w:rsidR="004A115E" w:rsidRDefault="00000000">
      <w:pPr>
        <w:rPr>
          <w:rFonts w:hint="eastAsia"/>
        </w:rPr>
      </w:pPr>
      <w:r>
        <w:t>【修改内容】</w:t>
      </w:r>
    </w:p>
    <w:p w14:paraId="6087DFCC" w14:textId="77777777" w:rsidR="004A115E" w:rsidRDefault="00000000">
      <w:pPr>
        <w:rPr>
          <w:rFonts w:hint="eastAsia"/>
        </w:rPr>
      </w:pPr>
      <w:r>
        <w:t>1. 新增 config/</w:t>
      </w:r>
      <w:proofErr w:type="spellStart"/>
      <w:r>
        <w:t>preprocess.yaml</w:t>
      </w:r>
      <w:proofErr w:type="spellEnd"/>
      <w:r>
        <w:t>：预处理配置（产品类型/目标分辨率/波段列表/研究区/按样地参数）；</w:t>
      </w:r>
    </w:p>
    <w:p w14:paraId="57A187C0" w14:textId="77777777" w:rsidR="004A115E" w:rsidRDefault="00000000">
      <w:pPr>
        <w:rPr>
          <w:rFonts w:hint="eastAsia"/>
        </w:rPr>
      </w:pPr>
      <w:r>
        <w:t>2. 新增 preprocess/read_bands.py：波段读取与重采样</w:t>
      </w:r>
    </w:p>
    <w:p w14:paraId="6AE1A724" w14:textId="77777777" w:rsidR="004A115E" w:rsidRDefault="00000000">
      <w:pPr>
        <w:rPr>
          <w:rFonts w:hint="eastAsia"/>
        </w:rPr>
      </w:pPr>
      <w:r>
        <w:t xml:space="preserve">   - 支持 L2A（IMG_DATA 按 R10m/R20m/R60m 分目录）与 L1C（平铺）；</w:t>
      </w:r>
    </w:p>
    <w:p w14:paraId="6DD5FA79" w14:textId="77777777" w:rsidR="004A115E" w:rsidRDefault="00000000">
      <w:pPr>
        <w:rPr>
          <w:rFonts w:hint="eastAsia"/>
        </w:rPr>
      </w:pPr>
      <w:r>
        <w:t xml:space="preserve">   - 20m/60m </w:t>
      </w:r>
      <w:proofErr w:type="gramStart"/>
      <w:r>
        <w:t>波段双</w:t>
      </w:r>
      <w:proofErr w:type="gramEnd"/>
      <w:r>
        <w:t>线性重采样到目标分辨率（默认 10m）；</w:t>
      </w:r>
    </w:p>
    <w:p w14:paraId="44F6F176" w14:textId="77777777" w:rsidR="004A115E" w:rsidRDefault="00000000">
      <w:pPr>
        <w:rPr>
          <w:rFonts w:hint="eastAsia"/>
        </w:rPr>
      </w:pPr>
      <w:r>
        <w:t xml:space="preserve">   - 支持按研究区窗口读取（bounds），避免读取整个 tile，大幅节省内存与时间；</w:t>
      </w:r>
    </w:p>
    <w:p w14:paraId="509A1F4C" w14:textId="77777777" w:rsidR="004A115E" w:rsidRDefault="00000000">
      <w:pPr>
        <w:rPr>
          <w:rFonts w:hint="eastAsia"/>
        </w:rPr>
      </w:pPr>
      <w:r>
        <w:t xml:space="preserve">   - L2A 反射率 DN(0~10000) 缩放为 0~1；</w:t>
      </w:r>
    </w:p>
    <w:p w14:paraId="43AF81DF" w14:textId="77777777" w:rsidR="004A115E" w:rsidRDefault="00000000">
      <w:pPr>
        <w:rPr>
          <w:rFonts w:hint="eastAsia"/>
        </w:rPr>
      </w:pPr>
      <w:r>
        <w:t>3. 新增 preprocess/crop_roi.py：ROI 裁剪</w:t>
      </w:r>
    </w:p>
    <w:p w14:paraId="3F162AFE" w14:textId="77777777" w:rsidR="004A115E" w:rsidRDefault="00000000">
      <w:pPr>
        <w:rPr>
          <w:rFonts w:hint="eastAsia"/>
        </w:rPr>
      </w:pPr>
      <w:r>
        <w:t xml:space="preserve">   - 研究区整幅：以配置中心点(107.0, 34.3)在影像 CRS 下方形缓冲(默认10km×10km)，窗口读取+重采样+多边形裁剪，输出多波段 </w:t>
      </w:r>
      <w:proofErr w:type="spellStart"/>
      <w:r>
        <w:t>GeoTIFF</w:t>
      </w:r>
      <w:proofErr w:type="spellEnd"/>
      <w:r>
        <w:t xml:space="preserve">（10 波段 </w:t>
      </w:r>
      <w:r>
        <w:lastRenderedPageBreak/>
        <w:t>B02~B12, 10m, deflate 压缩）；</w:t>
      </w:r>
    </w:p>
    <w:p w14:paraId="507C2A17" w14:textId="77777777" w:rsidR="004A115E" w:rsidRDefault="00000000">
      <w:pPr>
        <w:rPr>
          <w:rFonts w:hint="eastAsia"/>
        </w:rPr>
      </w:pPr>
      <w:r>
        <w:t xml:space="preserve">   - 按样地裁剪（预留）：读取 plots 矢量（点自动按 </w:t>
      </w:r>
      <w:proofErr w:type="spellStart"/>
      <w:r>
        <w:t>plot_buffer_m</w:t>
      </w:r>
      <w:proofErr w:type="spellEnd"/>
      <w:r>
        <w:t xml:space="preserve"> 缓冲 / 面直接用），样地文件未就位时提示并跳过；</w:t>
      </w:r>
    </w:p>
    <w:p w14:paraId="466789B3" w14:textId="77777777" w:rsidR="004A115E" w:rsidRDefault="00000000">
      <w:pPr>
        <w:rPr>
          <w:rFonts w:hint="eastAsia"/>
        </w:rPr>
      </w:pPr>
      <w:r>
        <w:t xml:space="preserve">   - 主流程 process_sentinel2()：遍历 SAFE 下所有 L2A 产品，已处理自动跳过；</w:t>
      </w:r>
    </w:p>
    <w:p w14:paraId="0D1A6D99" w14:textId="77777777" w:rsidR="004A115E" w:rsidRDefault="00000000">
      <w:pPr>
        <w:rPr>
          <w:rFonts w:hint="eastAsia"/>
        </w:rPr>
      </w:pPr>
      <w:r>
        <w:t xml:space="preserve">4. main.py：集成预处理流程 </w:t>
      </w:r>
      <w:proofErr w:type="spellStart"/>
      <w:r>
        <w:t>run_preprocess</w:t>
      </w:r>
      <w:proofErr w:type="spellEnd"/>
      <w:r>
        <w:t xml:space="preserve">()，并在导入 </w:t>
      </w:r>
      <w:proofErr w:type="spellStart"/>
      <w:r>
        <w:t>rasterio</w:t>
      </w:r>
      <w:proofErr w:type="spellEnd"/>
      <w:r>
        <w:t xml:space="preserve"> 前完成 GDAL 环境自愈（GDAL_DATA / GDAL_DRIVER_PATH / PATH 追加 Library/bin）；</w:t>
      </w:r>
    </w:p>
    <w:p w14:paraId="49EB4AB1" w14:textId="77777777" w:rsidR="004A115E" w:rsidRDefault="00000000">
      <w:pPr>
        <w:rPr>
          <w:rFonts w:hint="eastAsia"/>
        </w:rPr>
      </w:pPr>
      <w:r>
        <w:t>5. 环境：</w:t>
      </w:r>
      <w:proofErr w:type="spellStart"/>
      <w:r>
        <w:t>GradProj</w:t>
      </w:r>
      <w:proofErr w:type="spellEnd"/>
      <w:r>
        <w:t xml:space="preserve"> 新增 libgdal-jp2openjpeg（GDAL 的 JP2 解码插件，</w:t>
      </w:r>
      <w:proofErr w:type="spellStart"/>
      <w:r>
        <w:t>conda</w:t>
      </w:r>
      <w:proofErr w:type="spellEnd"/>
      <w:r>
        <w:t xml:space="preserve"> 安装），并修复 </w:t>
      </w:r>
      <w:proofErr w:type="spellStart"/>
      <w:r>
        <w:t>yaml</w:t>
      </w:r>
      <w:proofErr w:type="spellEnd"/>
      <w:r>
        <w:t xml:space="preserve"> 读取编码（utf-8）。</w:t>
      </w:r>
    </w:p>
    <w:p w14:paraId="629D4669" w14:textId="77777777" w:rsidR="004A115E" w:rsidRDefault="00000000">
      <w:pPr>
        <w:rPr>
          <w:rFonts w:hint="eastAsia"/>
        </w:rPr>
      </w:pPr>
      <w:r>
        <w:t>【影响范围】</w:t>
      </w:r>
    </w:p>
    <w:p w14:paraId="46A30961" w14:textId="77777777" w:rsidR="004A115E" w:rsidRDefault="00000000">
      <w:pPr>
        <w:rPr>
          <w:rFonts w:hint="eastAsia"/>
        </w:rPr>
      </w:pPr>
      <w:r>
        <w:t>新增：preprocess/read_bands.py、preprocess/crop_roi.py、config/</w:t>
      </w:r>
      <w:proofErr w:type="spellStart"/>
      <w:r>
        <w:t>preprocess.yaml</w:t>
      </w:r>
      <w:proofErr w:type="spellEnd"/>
    </w:p>
    <w:p w14:paraId="77ABA2E7" w14:textId="77777777" w:rsidR="004A115E" w:rsidRDefault="00000000">
      <w:pPr>
        <w:rPr>
          <w:rFonts w:hint="eastAsia"/>
        </w:rPr>
      </w:pPr>
      <w:r>
        <w:t>修改：main.py、downloader/copernicus.py（</w:t>
      </w:r>
      <w:proofErr w:type="spellStart"/>
      <w:r>
        <w:t>yaml</w:t>
      </w:r>
      <w:proofErr w:type="spellEnd"/>
      <w:r>
        <w:t xml:space="preserve"> 编码统一 utf-8）</w:t>
      </w:r>
    </w:p>
    <w:p w14:paraId="0E9581DD" w14:textId="77777777" w:rsidR="004A115E" w:rsidRDefault="00000000">
      <w:pPr>
        <w:rPr>
          <w:rFonts w:hint="eastAsia"/>
        </w:rPr>
      </w:pPr>
      <w:r>
        <w:t>环境：</w:t>
      </w:r>
      <w:proofErr w:type="spellStart"/>
      <w:r>
        <w:t>GradProj</w:t>
      </w:r>
      <w:proofErr w:type="spellEnd"/>
      <w:r>
        <w:t xml:space="preserve"> 新增 libgdal-jp2openjpeg</w:t>
      </w:r>
    </w:p>
    <w:p w14:paraId="18A3BE33" w14:textId="77777777" w:rsidR="004A115E" w:rsidRDefault="00000000">
      <w:pPr>
        <w:rPr>
          <w:rFonts w:hint="eastAsia"/>
        </w:rPr>
      </w:pPr>
      <w:r>
        <w:t>【当前状态/结果】</w:t>
      </w:r>
    </w:p>
    <w:p w14:paraId="5CC465DE" w14:textId="77777777" w:rsidR="004A115E" w:rsidRDefault="00000000">
      <w:pPr>
        <w:rPr>
          <w:rFonts w:hint="eastAsia"/>
        </w:rPr>
      </w:pPr>
      <w:r>
        <w:t xml:space="preserve">完成，可运行。已用全部 9 </w:t>
      </w:r>
      <w:proofErr w:type="gramStart"/>
      <w:r>
        <w:t>个</w:t>
      </w:r>
      <w:proofErr w:type="gramEnd"/>
      <w:r>
        <w:t xml:space="preserve"> L2A 产品实测：</w:t>
      </w:r>
    </w:p>
    <w:p w14:paraId="7584F074" w14:textId="77777777" w:rsidR="004A115E" w:rsidRDefault="00000000">
      <w:pPr>
        <w:rPr>
          <w:rFonts w:hint="eastAsia"/>
        </w:rPr>
      </w:pPr>
      <w:r>
        <w:t>- 全部成功输出 data/Sentinel2/</w:t>
      </w:r>
      <w:proofErr w:type="spellStart"/>
      <w:r>
        <w:t>roi</w:t>
      </w:r>
      <w:proofErr w:type="spellEnd"/>
      <w:r>
        <w:t>/*_</w:t>
      </w:r>
      <w:proofErr w:type="spellStart"/>
      <w:r>
        <w:t>roi.tif</w:t>
      </w:r>
      <w:proofErr w:type="spellEnd"/>
      <w:r>
        <w:t>（10 波段, 10m, 约10km×10km, 约24MB/</w:t>
      </w:r>
      <w:proofErr w:type="gramStart"/>
      <w:r>
        <w:t>个</w:t>
      </w:r>
      <w:proofErr w:type="gramEnd"/>
      <w:r>
        <w:t>）；</w:t>
      </w:r>
    </w:p>
    <w:p w14:paraId="0809872F" w14:textId="77777777" w:rsidR="004A115E" w:rsidRDefault="00000000">
      <w:pPr>
        <w:rPr>
          <w:rFonts w:hint="eastAsia"/>
        </w:rPr>
      </w:pPr>
      <w:r>
        <w:t>- 元数据验证：CRS=EPSG:32648，值域 0.11~0.94（0~1 反射率），有效像素 100%；</w:t>
      </w:r>
    </w:p>
    <w:p w14:paraId="7093BF0F" w14:textId="77777777" w:rsidR="004A115E" w:rsidRDefault="00000000">
      <w:pPr>
        <w:rPr>
          <w:rFonts w:hint="eastAsia"/>
        </w:rPr>
      </w:pPr>
      <w:r>
        <w:t>- 波段描述正确（B02~B12）；真彩色预览图确认地形/地表正常；</w:t>
      </w:r>
    </w:p>
    <w:p w14:paraId="6F1589FF" w14:textId="77777777" w:rsidR="004A115E" w:rsidRDefault="00000000">
      <w:pPr>
        <w:rPr>
          <w:rFonts w:hint="eastAsia"/>
        </w:rPr>
      </w:pPr>
      <w:r>
        <w:t>- 按样地接口在无样地数据时正确跳过。</w:t>
      </w:r>
    </w:p>
    <w:p w14:paraId="285BFD0A" w14:textId="77777777" w:rsidR="004A115E" w:rsidRDefault="00000000">
      <w:pPr>
        <w:rPr>
          <w:rFonts w:hint="eastAsia"/>
        </w:rPr>
      </w:pPr>
      <w:r>
        <w:t>【存在问题】</w:t>
      </w:r>
    </w:p>
    <w:p w14:paraId="6C0736C8" w14:textId="77777777" w:rsidR="004A115E" w:rsidRDefault="00000000">
      <w:pPr>
        <w:rPr>
          <w:rFonts w:hint="eastAsia"/>
        </w:rPr>
      </w:pPr>
      <w:r>
        <w:t>样地数据（data/inventory）尚未就位，按样地裁剪暂未实测（接口已预留）。</w:t>
      </w:r>
    </w:p>
    <w:p w14:paraId="6BCD81CD" w14:textId="77777777" w:rsidR="004A115E" w:rsidRDefault="00000000">
      <w:pPr>
        <w:rPr>
          <w:rFonts w:hint="eastAsia"/>
        </w:rPr>
      </w:pPr>
      <w:r>
        <w:t>【下一步计划】</w:t>
      </w:r>
    </w:p>
    <w:p w14:paraId="45F98C16" w14:textId="77777777" w:rsidR="004A115E" w:rsidRDefault="00000000">
      <w:pPr>
        <w:rPr>
          <w:rFonts w:hint="eastAsia"/>
        </w:rPr>
      </w:pPr>
      <w:r>
        <w:t>设计特征提取流程（NDVI/EVI、光谱特征、纹理特征），生成 samples.csv；</w:t>
      </w:r>
    </w:p>
    <w:p w14:paraId="117FF027" w14:textId="77777777" w:rsidR="004A115E" w:rsidRDefault="00000000">
      <w:pPr>
        <w:rPr>
          <w:rFonts w:hint="eastAsia"/>
        </w:rPr>
      </w:pPr>
      <w:r>
        <w:t>样地数据就位后启用按样地裁剪并实测。</w:t>
      </w:r>
    </w:p>
    <w:p w14:paraId="742CB892" w14:textId="77777777" w:rsidR="004A115E" w:rsidRDefault="00000000">
      <w:pPr>
        <w:rPr>
          <w:rFonts w:hint="eastAsia"/>
        </w:rPr>
      </w:pPr>
      <w:r>
        <w:t>【AI辅助记录】</w:t>
      </w:r>
    </w:p>
    <w:p w14:paraId="72B19FEA" w14:textId="77777777" w:rsidR="004A115E" w:rsidRDefault="00000000">
      <w:pPr>
        <w:rPr>
          <w:rFonts w:hint="eastAsia"/>
        </w:rPr>
      </w:pPr>
      <w:r>
        <w:t>AI 完成：模块设计与实现、窗口读取性能优化、GDAL/JP2 环境问题定位与修复（安装 libgdal-jp2openjpeg + 环境变量自愈）、全量运行验证与预览图检查；人工确认后登记本条记录。</w:t>
      </w:r>
    </w:p>
    <w:sectPr w:rsidR="004A11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02B1"/>
    <w:multiLevelType w:val="multilevel"/>
    <w:tmpl w:val="E01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13487"/>
    <w:multiLevelType w:val="multilevel"/>
    <w:tmpl w:val="DA5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B2C6C"/>
    <w:multiLevelType w:val="multilevel"/>
    <w:tmpl w:val="D83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452E3"/>
    <w:multiLevelType w:val="multilevel"/>
    <w:tmpl w:val="3AD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64FBA"/>
    <w:multiLevelType w:val="multilevel"/>
    <w:tmpl w:val="C86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E268D3"/>
    <w:multiLevelType w:val="multilevel"/>
    <w:tmpl w:val="8C340E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AB74C6"/>
    <w:multiLevelType w:val="multilevel"/>
    <w:tmpl w:val="29DE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05058"/>
    <w:multiLevelType w:val="multilevel"/>
    <w:tmpl w:val="1174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8E5032"/>
    <w:multiLevelType w:val="multilevel"/>
    <w:tmpl w:val="CB2E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C122B"/>
    <w:multiLevelType w:val="multilevel"/>
    <w:tmpl w:val="5A12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1B0C55"/>
    <w:multiLevelType w:val="multilevel"/>
    <w:tmpl w:val="B05C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913622"/>
    <w:multiLevelType w:val="multilevel"/>
    <w:tmpl w:val="E484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A73CF"/>
    <w:multiLevelType w:val="multilevel"/>
    <w:tmpl w:val="372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F6EFB"/>
    <w:multiLevelType w:val="multilevel"/>
    <w:tmpl w:val="CFA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43125E"/>
    <w:multiLevelType w:val="multilevel"/>
    <w:tmpl w:val="88E6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235AA"/>
    <w:multiLevelType w:val="multilevel"/>
    <w:tmpl w:val="F82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2D0F0C"/>
    <w:multiLevelType w:val="multilevel"/>
    <w:tmpl w:val="EA2C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13985"/>
    <w:multiLevelType w:val="multilevel"/>
    <w:tmpl w:val="ABEA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392D7B"/>
    <w:multiLevelType w:val="multilevel"/>
    <w:tmpl w:val="07A6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3974A4"/>
    <w:multiLevelType w:val="multilevel"/>
    <w:tmpl w:val="FE88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85BEA"/>
    <w:multiLevelType w:val="multilevel"/>
    <w:tmpl w:val="CC7E80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0D515B"/>
    <w:multiLevelType w:val="multilevel"/>
    <w:tmpl w:val="A274A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5F548B"/>
    <w:multiLevelType w:val="multilevel"/>
    <w:tmpl w:val="1CDC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8751B"/>
    <w:multiLevelType w:val="multilevel"/>
    <w:tmpl w:val="C340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8D541E"/>
    <w:multiLevelType w:val="multilevel"/>
    <w:tmpl w:val="940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276FEA"/>
    <w:multiLevelType w:val="multilevel"/>
    <w:tmpl w:val="666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81506E"/>
    <w:multiLevelType w:val="multilevel"/>
    <w:tmpl w:val="ACD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0165A4"/>
    <w:multiLevelType w:val="multilevel"/>
    <w:tmpl w:val="2BF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5F3457"/>
    <w:multiLevelType w:val="multilevel"/>
    <w:tmpl w:val="428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452E7"/>
    <w:multiLevelType w:val="multilevel"/>
    <w:tmpl w:val="7F9C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F2E80"/>
    <w:multiLevelType w:val="multilevel"/>
    <w:tmpl w:val="4350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212052"/>
    <w:multiLevelType w:val="multilevel"/>
    <w:tmpl w:val="4318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7C591C"/>
    <w:multiLevelType w:val="multilevel"/>
    <w:tmpl w:val="912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F313F8"/>
    <w:multiLevelType w:val="multilevel"/>
    <w:tmpl w:val="9A6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B0180"/>
    <w:multiLevelType w:val="multilevel"/>
    <w:tmpl w:val="992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896FA9"/>
    <w:multiLevelType w:val="multilevel"/>
    <w:tmpl w:val="D50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C570A"/>
    <w:multiLevelType w:val="multilevel"/>
    <w:tmpl w:val="D6C4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D87503"/>
    <w:multiLevelType w:val="multilevel"/>
    <w:tmpl w:val="7C34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4A5F64"/>
    <w:multiLevelType w:val="multilevel"/>
    <w:tmpl w:val="B90CA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D54E4"/>
    <w:multiLevelType w:val="multilevel"/>
    <w:tmpl w:val="D1F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925782"/>
    <w:multiLevelType w:val="multilevel"/>
    <w:tmpl w:val="AE6ACC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B47A07"/>
    <w:multiLevelType w:val="multilevel"/>
    <w:tmpl w:val="5FB64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92701A"/>
    <w:multiLevelType w:val="multilevel"/>
    <w:tmpl w:val="DF8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7B22D79"/>
    <w:multiLevelType w:val="multilevel"/>
    <w:tmpl w:val="91B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9C3709"/>
    <w:multiLevelType w:val="multilevel"/>
    <w:tmpl w:val="1CA0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7222F0"/>
    <w:multiLevelType w:val="multilevel"/>
    <w:tmpl w:val="35AA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C6577E"/>
    <w:multiLevelType w:val="multilevel"/>
    <w:tmpl w:val="9A5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230F2B"/>
    <w:multiLevelType w:val="multilevel"/>
    <w:tmpl w:val="0F56B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123009F"/>
    <w:multiLevelType w:val="multilevel"/>
    <w:tmpl w:val="F10A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512E1"/>
    <w:multiLevelType w:val="multilevel"/>
    <w:tmpl w:val="E6F6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BC7A31"/>
    <w:multiLevelType w:val="multilevel"/>
    <w:tmpl w:val="0092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F13CE5"/>
    <w:multiLevelType w:val="multilevel"/>
    <w:tmpl w:val="BF7E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A06E9F"/>
    <w:multiLevelType w:val="multilevel"/>
    <w:tmpl w:val="53E030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B0C34B9"/>
    <w:multiLevelType w:val="multilevel"/>
    <w:tmpl w:val="9DA44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24F328E"/>
    <w:multiLevelType w:val="multilevel"/>
    <w:tmpl w:val="7A3C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2D320A"/>
    <w:multiLevelType w:val="multilevel"/>
    <w:tmpl w:val="E48A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18851BB"/>
    <w:multiLevelType w:val="multilevel"/>
    <w:tmpl w:val="62F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977B32"/>
    <w:multiLevelType w:val="multilevel"/>
    <w:tmpl w:val="FB3E1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9E00AB"/>
    <w:multiLevelType w:val="multilevel"/>
    <w:tmpl w:val="7A4C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CC7A7F"/>
    <w:multiLevelType w:val="multilevel"/>
    <w:tmpl w:val="453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F96AA0"/>
    <w:multiLevelType w:val="multilevel"/>
    <w:tmpl w:val="B270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65F5AC5"/>
    <w:multiLevelType w:val="multilevel"/>
    <w:tmpl w:val="1148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7B65775"/>
    <w:multiLevelType w:val="multilevel"/>
    <w:tmpl w:val="BAF0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8D01429"/>
    <w:multiLevelType w:val="multilevel"/>
    <w:tmpl w:val="369E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30693D"/>
    <w:multiLevelType w:val="multilevel"/>
    <w:tmpl w:val="0F14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C935BBC"/>
    <w:multiLevelType w:val="multilevel"/>
    <w:tmpl w:val="1C5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2A5910"/>
    <w:multiLevelType w:val="multilevel"/>
    <w:tmpl w:val="22B0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CF27CF"/>
    <w:multiLevelType w:val="multilevel"/>
    <w:tmpl w:val="CB0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713966">
    <w:abstractNumId w:val="21"/>
  </w:num>
  <w:num w:numId="2" w16cid:durableId="345324471">
    <w:abstractNumId w:val="17"/>
  </w:num>
  <w:num w:numId="3" w16cid:durableId="142627495">
    <w:abstractNumId w:val="66"/>
  </w:num>
  <w:num w:numId="4" w16cid:durableId="378555746">
    <w:abstractNumId w:val="16"/>
  </w:num>
  <w:num w:numId="5" w16cid:durableId="171456668">
    <w:abstractNumId w:val="0"/>
  </w:num>
  <w:num w:numId="6" w16cid:durableId="13385045">
    <w:abstractNumId w:val="67"/>
  </w:num>
  <w:num w:numId="7" w16cid:durableId="272129120">
    <w:abstractNumId w:val="47"/>
  </w:num>
  <w:num w:numId="8" w16cid:durableId="365519891">
    <w:abstractNumId w:val="4"/>
  </w:num>
  <w:num w:numId="9" w16cid:durableId="676347971">
    <w:abstractNumId w:val="60"/>
  </w:num>
  <w:num w:numId="10" w16cid:durableId="18702870">
    <w:abstractNumId w:val="9"/>
  </w:num>
  <w:num w:numId="11" w16cid:durableId="315036889">
    <w:abstractNumId w:val="26"/>
  </w:num>
  <w:num w:numId="12" w16cid:durableId="798764348">
    <w:abstractNumId w:val="53"/>
  </w:num>
  <w:num w:numId="13" w16cid:durableId="1169953525">
    <w:abstractNumId w:val="44"/>
  </w:num>
  <w:num w:numId="14" w16cid:durableId="1081172920">
    <w:abstractNumId w:val="61"/>
  </w:num>
  <w:num w:numId="15" w16cid:durableId="1845702726">
    <w:abstractNumId w:val="52"/>
  </w:num>
  <w:num w:numId="16" w16cid:durableId="602692051">
    <w:abstractNumId w:val="23"/>
  </w:num>
  <w:num w:numId="17" w16cid:durableId="1151169915">
    <w:abstractNumId w:val="40"/>
  </w:num>
  <w:num w:numId="18" w16cid:durableId="1533759740">
    <w:abstractNumId w:val="27"/>
  </w:num>
  <w:num w:numId="19" w16cid:durableId="133761391">
    <w:abstractNumId w:val="20"/>
  </w:num>
  <w:num w:numId="20" w16cid:durableId="20788580">
    <w:abstractNumId w:val="14"/>
  </w:num>
  <w:num w:numId="21" w16cid:durableId="1074206434">
    <w:abstractNumId w:val="5"/>
  </w:num>
  <w:num w:numId="22" w16cid:durableId="513957626">
    <w:abstractNumId w:val="1"/>
  </w:num>
  <w:num w:numId="23" w16cid:durableId="1655178139">
    <w:abstractNumId w:val="59"/>
  </w:num>
  <w:num w:numId="24" w16cid:durableId="496924322">
    <w:abstractNumId w:val="8"/>
  </w:num>
  <w:num w:numId="25" w16cid:durableId="1451318157">
    <w:abstractNumId w:val="58"/>
  </w:num>
  <w:num w:numId="26" w16cid:durableId="2005929763">
    <w:abstractNumId w:val="64"/>
  </w:num>
  <w:num w:numId="27" w16cid:durableId="1029142608">
    <w:abstractNumId w:val="57"/>
  </w:num>
  <w:num w:numId="28" w16cid:durableId="1520507863">
    <w:abstractNumId w:val="50"/>
  </w:num>
  <w:num w:numId="29" w16cid:durableId="553738848">
    <w:abstractNumId w:val="63"/>
  </w:num>
  <w:num w:numId="30" w16cid:durableId="831793736">
    <w:abstractNumId w:val="30"/>
  </w:num>
  <w:num w:numId="31" w16cid:durableId="1003775487">
    <w:abstractNumId w:val="39"/>
  </w:num>
  <w:num w:numId="32" w16cid:durableId="294413133">
    <w:abstractNumId w:val="34"/>
  </w:num>
  <w:num w:numId="33" w16cid:durableId="456684830">
    <w:abstractNumId w:val="49"/>
  </w:num>
  <w:num w:numId="34" w16cid:durableId="2135713984">
    <w:abstractNumId w:val="48"/>
  </w:num>
  <w:num w:numId="35" w16cid:durableId="265886948">
    <w:abstractNumId w:val="54"/>
  </w:num>
  <w:num w:numId="36" w16cid:durableId="838544200">
    <w:abstractNumId w:val="6"/>
  </w:num>
  <w:num w:numId="37" w16cid:durableId="1991208435">
    <w:abstractNumId w:val="13"/>
  </w:num>
  <w:num w:numId="38" w16cid:durableId="1280333186">
    <w:abstractNumId w:val="51"/>
  </w:num>
  <w:num w:numId="39" w16cid:durableId="374306682">
    <w:abstractNumId w:val="19"/>
  </w:num>
  <w:num w:numId="40" w16cid:durableId="2097246647">
    <w:abstractNumId w:val="55"/>
  </w:num>
  <w:num w:numId="41" w16cid:durableId="65803575">
    <w:abstractNumId w:val="46"/>
  </w:num>
  <w:num w:numId="42" w16cid:durableId="491290142">
    <w:abstractNumId w:val="18"/>
  </w:num>
  <w:num w:numId="43" w16cid:durableId="1805923020">
    <w:abstractNumId w:val="12"/>
  </w:num>
  <w:num w:numId="44" w16cid:durableId="1189026574">
    <w:abstractNumId w:val="11"/>
  </w:num>
  <w:num w:numId="45" w16cid:durableId="63726294">
    <w:abstractNumId w:val="22"/>
  </w:num>
  <w:num w:numId="46" w16cid:durableId="2024436648">
    <w:abstractNumId w:val="62"/>
  </w:num>
  <w:num w:numId="47" w16cid:durableId="538930478">
    <w:abstractNumId w:val="42"/>
  </w:num>
  <w:num w:numId="48" w16cid:durableId="1079713754">
    <w:abstractNumId w:val="43"/>
  </w:num>
  <w:num w:numId="49" w16cid:durableId="916327845">
    <w:abstractNumId w:val="29"/>
  </w:num>
  <w:num w:numId="50" w16cid:durableId="332270807">
    <w:abstractNumId w:val="24"/>
  </w:num>
  <w:num w:numId="51" w16cid:durableId="2038390967">
    <w:abstractNumId w:val="35"/>
  </w:num>
  <w:num w:numId="52" w16cid:durableId="141776087">
    <w:abstractNumId w:val="7"/>
  </w:num>
  <w:num w:numId="53" w16cid:durableId="134298101">
    <w:abstractNumId w:val="10"/>
  </w:num>
  <w:num w:numId="54" w16cid:durableId="1152328643">
    <w:abstractNumId w:val="28"/>
  </w:num>
  <w:num w:numId="55" w16cid:durableId="1613366443">
    <w:abstractNumId w:val="31"/>
  </w:num>
  <w:num w:numId="56" w16cid:durableId="1985154338">
    <w:abstractNumId w:val="32"/>
  </w:num>
  <w:num w:numId="57" w16cid:durableId="1672370789">
    <w:abstractNumId w:val="65"/>
  </w:num>
  <w:num w:numId="58" w16cid:durableId="1915622527">
    <w:abstractNumId w:val="33"/>
  </w:num>
  <w:num w:numId="59" w16cid:durableId="1395742812">
    <w:abstractNumId w:val="56"/>
  </w:num>
  <w:num w:numId="60" w16cid:durableId="1778990044">
    <w:abstractNumId w:val="2"/>
  </w:num>
  <w:num w:numId="61" w16cid:durableId="40519028">
    <w:abstractNumId w:val="15"/>
  </w:num>
  <w:num w:numId="62" w16cid:durableId="2002082951">
    <w:abstractNumId w:val="37"/>
  </w:num>
  <w:num w:numId="63" w16cid:durableId="1936017273">
    <w:abstractNumId w:val="3"/>
  </w:num>
  <w:num w:numId="64" w16cid:durableId="1225947018">
    <w:abstractNumId w:val="36"/>
  </w:num>
  <w:num w:numId="65" w16cid:durableId="443693210">
    <w:abstractNumId w:val="45"/>
  </w:num>
  <w:num w:numId="66" w16cid:durableId="1963413177">
    <w:abstractNumId w:val="25"/>
  </w:num>
  <w:num w:numId="67" w16cid:durableId="1727339586">
    <w:abstractNumId w:val="38"/>
  </w:num>
  <w:num w:numId="68" w16cid:durableId="1576012490">
    <w:abstractNumId w:val="41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9D"/>
    <w:rsid w:val="00040FF9"/>
    <w:rsid w:val="000424EF"/>
    <w:rsid w:val="000518FB"/>
    <w:rsid w:val="00057A55"/>
    <w:rsid w:val="000734D5"/>
    <w:rsid w:val="00093938"/>
    <w:rsid w:val="000A518A"/>
    <w:rsid w:val="000A55B6"/>
    <w:rsid w:val="000D2DD2"/>
    <w:rsid w:val="00137FA1"/>
    <w:rsid w:val="0014659B"/>
    <w:rsid w:val="00154C68"/>
    <w:rsid w:val="00161561"/>
    <w:rsid w:val="00170D33"/>
    <w:rsid w:val="00181C18"/>
    <w:rsid w:val="001A71BD"/>
    <w:rsid w:val="001C2830"/>
    <w:rsid w:val="001D1953"/>
    <w:rsid w:val="001E475B"/>
    <w:rsid w:val="001F505D"/>
    <w:rsid w:val="0020555F"/>
    <w:rsid w:val="002143F2"/>
    <w:rsid w:val="0021571F"/>
    <w:rsid w:val="0022747B"/>
    <w:rsid w:val="00242AD4"/>
    <w:rsid w:val="002574C7"/>
    <w:rsid w:val="0027306B"/>
    <w:rsid w:val="00285D53"/>
    <w:rsid w:val="00287F71"/>
    <w:rsid w:val="00294C52"/>
    <w:rsid w:val="00296F49"/>
    <w:rsid w:val="002A4E40"/>
    <w:rsid w:val="002B3977"/>
    <w:rsid w:val="002C0A46"/>
    <w:rsid w:val="002C12B0"/>
    <w:rsid w:val="002C4932"/>
    <w:rsid w:val="002E07C6"/>
    <w:rsid w:val="002F4A7E"/>
    <w:rsid w:val="00301CFB"/>
    <w:rsid w:val="00307D38"/>
    <w:rsid w:val="003172FD"/>
    <w:rsid w:val="00331DF5"/>
    <w:rsid w:val="00357A4B"/>
    <w:rsid w:val="00370282"/>
    <w:rsid w:val="003705BE"/>
    <w:rsid w:val="00384001"/>
    <w:rsid w:val="003B1671"/>
    <w:rsid w:val="003B17FA"/>
    <w:rsid w:val="003B5F3C"/>
    <w:rsid w:val="003C1C6B"/>
    <w:rsid w:val="003C4C99"/>
    <w:rsid w:val="003E19E7"/>
    <w:rsid w:val="003F576C"/>
    <w:rsid w:val="00417B50"/>
    <w:rsid w:val="00431B95"/>
    <w:rsid w:val="0045023E"/>
    <w:rsid w:val="00453AB8"/>
    <w:rsid w:val="004656D3"/>
    <w:rsid w:val="00467112"/>
    <w:rsid w:val="00475F6F"/>
    <w:rsid w:val="00476D8C"/>
    <w:rsid w:val="0049102B"/>
    <w:rsid w:val="004A115E"/>
    <w:rsid w:val="004B45DC"/>
    <w:rsid w:val="004C0F64"/>
    <w:rsid w:val="004C35F7"/>
    <w:rsid w:val="004E73A3"/>
    <w:rsid w:val="005050D6"/>
    <w:rsid w:val="005370EA"/>
    <w:rsid w:val="005451EA"/>
    <w:rsid w:val="00584427"/>
    <w:rsid w:val="00592D7F"/>
    <w:rsid w:val="005C5DB7"/>
    <w:rsid w:val="005D34E7"/>
    <w:rsid w:val="005D563F"/>
    <w:rsid w:val="005F32BD"/>
    <w:rsid w:val="00632C27"/>
    <w:rsid w:val="00634527"/>
    <w:rsid w:val="0063782F"/>
    <w:rsid w:val="00640C8D"/>
    <w:rsid w:val="006429C7"/>
    <w:rsid w:val="006524D6"/>
    <w:rsid w:val="0065584A"/>
    <w:rsid w:val="006561BC"/>
    <w:rsid w:val="00660664"/>
    <w:rsid w:val="00660675"/>
    <w:rsid w:val="00673549"/>
    <w:rsid w:val="00683A6A"/>
    <w:rsid w:val="006868C9"/>
    <w:rsid w:val="0069140F"/>
    <w:rsid w:val="006A0056"/>
    <w:rsid w:val="006A2630"/>
    <w:rsid w:val="006A2C9D"/>
    <w:rsid w:val="006A7236"/>
    <w:rsid w:val="006B3AB8"/>
    <w:rsid w:val="00721B1D"/>
    <w:rsid w:val="007319AE"/>
    <w:rsid w:val="007360EA"/>
    <w:rsid w:val="00752EF1"/>
    <w:rsid w:val="0075337E"/>
    <w:rsid w:val="00753DE9"/>
    <w:rsid w:val="00773C7D"/>
    <w:rsid w:val="00783353"/>
    <w:rsid w:val="00784830"/>
    <w:rsid w:val="00791C26"/>
    <w:rsid w:val="007936E6"/>
    <w:rsid w:val="007A736D"/>
    <w:rsid w:val="007B5924"/>
    <w:rsid w:val="007F441A"/>
    <w:rsid w:val="008107AA"/>
    <w:rsid w:val="008123C6"/>
    <w:rsid w:val="00846444"/>
    <w:rsid w:val="0085140A"/>
    <w:rsid w:val="00877D81"/>
    <w:rsid w:val="00886E86"/>
    <w:rsid w:val="008A1AD9"/>
    <w:rsid w:val="008A27D8"/>
    <w:rsid w:val="008A7F0B"/>
    <w:rsid w:val="008B516B"/>
    <w:rsid w:val="008C372F"/>
    <w:rsid w:val="008E491A"/>
    <w:rsid w:val="00901DBE"/>
    <w:rsid w:val="00906228"/>
    <w:rsid w:val="00912DAC"/>
    <w:rsid w:val="0091309D"/>
    <w:rsid w:val="00913594"/>
    <w:rsid w:val="00916200"/>
    <w:rsid w:val="00944866"/>
    <w:rsid w:val="00947BF9"/>
    <w:rsid w:val="00954076"/>
    <w:rsid w:val="0095454C"/>
    <w:rsid w:val="00967031"/>
    <w:rsid w:val="00983D7B"/>
    <w:rsid w:val="00995C9B"/>
    <w:rsid w:val="009B0851"/>
    <w:rsid w:val="009B251A"/>
    <w:rsid w:val="009B451F"/>
    <w:rsid w:val="009B5D3F"/>
    <w:rsid w:val="009C3C4B"/>
    <w:rsid w:val="009D7890"/>
    <w:rsid w:val="009F2AE1"/>
    <w:rsid w:val="009F630E"/>
    <w:rsid w:val="00A13E1E"/>
    <w:rsid w:val="00A17F5E"/>
    <w:rsid w:val="00A4452E"/>
    <w:rsid w:val="00A503F9"/>
    <w:rsid w:val="00A7216D"/>
    <w:rsid w:val="00AB42D8"/>
    <w:rsid w:val="00AD0B11"/>
    <w:rsid w:val="00AD716D"/>
    <w:rsid w:val="00AE1379"/>
    <w:rsid w:val="00AE275F"/>
    <w:rsid w:val="00B11963"/>
    <w:rsid w:val="00B149DD"/>
    <w:rsid w:val="00B27BD4"/>
    <w:rsid w:val="00B31F8F"/>
    <w:rsid w:val="00B532F0"/>
    <w:rsid w:val="00B6195F"/>
    <w:rsid w:val="00B64661"/>
    <w:rsid w:val="00B64ABE"/>
    <w:rsid w:val="00B93843"/>
    <w:rsid w:val="00BA3FF1"/>
    <w:rsid w:val="00BA6950"/>
    <w:rsid w:val="00BB485A"/>
    <w:rsid w:val="00BC1DA4"/>
    <w:rsid w:val="00BE3574"/>
    <w:rsid w:val="00BE7D8B"/>
    <w:rsid w:val="00BF1897"/>
    <w:rsid w:val="00BF3585"/>
    <w:rsid w:val="00C02945"/>
    <w:rsid w:val="00C02F50"/>
    <w:rsid w:val="00C15C9A"/>
    <w:rsid w:val="00C25033"/>
    <w:rsid w:val="00C26ADE"/>
    <w:rsid w:val="00C35D74"/>
    <w:rsid w:val="00C43C32"/>
    <w:rsid w:val="00C46604"/>
    <w:rsid w:val="00C6616C"/>
    <w:rsid w:val="00C77B84"/>
    <w:rsid w:val="00CA571B"/>
    <w:rsid w:val="00CB0152"/>
    <w:rsid w:val="00CB326C"/>
    <w:rsid w:val="00CB44AA"/>
    <w:rsid w:val="00CD73C7"/>
    <w:rsid w:val="00CE24DF"/>
    <w:rsid w:val="00CE27EC"/>
    <w:rsid w:val="00CE4CC0"/>
    <w:rsid w:val="00CF4E93"/>
    <w:rsid w:val="00D20563"/>
    <w:rsid w:val="00D23C78"/>
    <w:rsid w:val="00D61B8D"/>
    <w:rsid w:val="00D7108A"/>
    <w:rsid w:val="00D80838"/>
    <w:rsid w:val="00D97311"/>
    <w:rsid w:val="00DA47D2"/>
    <w:rsid w:val="00DB38E4"/>
    <w:rsid w:val="00DC2E4E"/>
    <w:rsid w:val="00DE0397"/>
    <w:rsid w:val="00DE0A00"/>
    <w:rsid w:val="00DE23E0"/>
    <w:rsid w:val="00DE2717"/>
    <w:rsid w:val="00E12E43"/>
    <w:rsid w:val="00E1505C"/>
    <w:rsid w:val="00E256E3"/>
    <w:rsid w:val="00E30868"/>
    <w:rsid w:val="00E339D9"/>
    <w:rsid w:val="00E35E8C"/>
    <w:rsid w:val="00E46E3E"/>
    <w:rsid w:val="00E512D8"/>
    <w:rsid w:val="00E51CE1"/>
    <w:rsid w:val="00E523F3"/>
    <w:rsid w:val="00E56838"/>
    <w:rsid w:val="00E57172"/>
    <w:rsid w:val="00E67528"/>
    <w:rsid w:val="00E76689"/>
    <w:rsid w:val="00E81183"/>
    <w:rsid w:val="00E900F3"/>
    <w:rsid w:val="00E90417"/>
    <w:rsid w:val="00E90CF2"/>
    <w:rsid w:val="00EB64F1"/>
    <w:rsid w:val="00F16FC3"/>
    <w:rsid w:val="00F40A30"/>
    <w:rsid w:val="00F7290A"/>
    <w:rsid w:val="00F74F9B"/>
    <w:rsid w:val="00F834B6"/>
    <w:rsid w:val="00F84489"/>
    <w:rsid w:val="00FD1CC5"/>
    <w:rsid w:val="00FF0931"/>
    <w:rsid w:val="00FF47EF"/>
    <w:rsid w:val="00FF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055C2"/>
  <w15:chartTrackingRefBased/>
  <w15:docId w15:val="{0395FA24-2451-46B4-8C1A-B76920A0C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216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A2C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C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C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C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C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C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C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C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2C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2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2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2C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2C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A2C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2C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2C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2C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2C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2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C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2C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2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2C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C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C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2C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C9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A51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6A723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6A7236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3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9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6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~WRL3097.tmp</Template>
  <TotalTime>165</TotalTime>
  <Pages>1</Pages>
  <Words>1295</Words>
  <Characters>7385</Characters>
  <Application>Microsoft Office Word</Application>
  <DocSecurity>0</DocSecurity>
  <Lines>61</Lines>
  <Paragraphs>17</Paragraphs>
  <ScaleCrop>false</ScaleCrop>
  <Company/>
  <LinksUpToDate>false</LinksUpToDate>
  <CharactersWithSpaces>8663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C</dc:creator>
  <cp:keywords/>
  <dc:description/>
  <cp:lastModifiedBy>H C</cp:lastModifiedBy>
  <cp:revision>23</cp:revision>
  <dcterms:created xsi:type="dcterms:W3CDTF">2026-08-06T01:00:00Z</dcterms:created>
  <dcterms:modified xsi:type="dcterms:W3CDTF">2026-08-08T09:23:00Z</dcterms:modified>
</cp:coreProperties>
</file>